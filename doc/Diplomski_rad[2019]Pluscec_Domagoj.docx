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EA3991">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EA3991">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EA3991">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EA3991">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EA3991">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EA3991"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bookmarkStart w:id="37" w:name="_GoBack"/>
            <w:bookmarkEnd w:id="37"/>
          </w:p>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0711542"/>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potrebno vrednovati naučene modele na cjelokupnim snimkama snimljenim WSI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3991" w:rsidRDefault="00EA3991" w:rsidP="00750888">
      <w:r>
        <w:separator/>
      </w:r>
    </w:p>
    <w:p w:rsidR="00EA3991" w:rsidRDefault="00EA3991" w:rsidP="00750888"/>
    <w:p w:rsidR="00EA3991" w:rsidRDefault="00EA3991" w:rsidP="00750888"/>
    <w:p w:rsidR="00EA3991" w:rsidRDefault="00EA3991"/>
  </w:endnote>
  <w:endnote w:type="continuationSeparator" w:id="0">
    <w:p w:rsidR="00EA3991" w:rsidRDefault="00EA3991" w:rsidP="00750888">
      <w:r>
        <w:continuationSeparator/>
      </w:r>
    </w:p>
    <w:p w:rsidR="00EA3991" w:rsidRDefault="00EA3991" w:rsidP="00750888"/>
    <w:p w:rsidR="00EA3991" w:rsidRDefault="00EA3991" w:rsidP="00750888"/>
    <w:p w:rsidR="00EA3991" w:rsidRDefault="00EA39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Pr="00C2068C" w:rsidRDefault="00EA17E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EA17E1" w:rsidRDefault="00EA17E1" w:rsidP="00750888"/>
  <w:p w:rsidR="00EA17E1" w:rsidRDefault="00EA17E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EA17E1" w:rsidRDefault="00EA17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3991" w:rsidRDefault="00EA3991" w:rsidP="00750888">
      <w:r>
        <w:separator/>
      </w:r>
    </w:p>
    <w:p w:rsidR="00EA3991" w:rsidRDefault="00EA3991" w:rsidP="00750888"/>
    <w:p w:rsidR="00EA3991" w:rsidRDefault="00EA3991" w:rsidP="00750888"/>
    <w:p w:rsidR="00EA3991" w:rsidRDefault="00EA3991"/>
  </w:footnote>
  <w:footnote w:type="continuationSeparator" w:id="0">
    <w:p w:rsidR="00EA3991" w:rsidRDefault="00EA3991" w:rsidP="00750888">
      <w:r>
        <w:continuationSeparator/>
      </w:r>
    </w:p>
    <w:p w:rsidR="00EA3991" w:rsidRDefault="00EA3991" w:rsidP="00750888"/>
    <w:p w:rsidR="00EA3991" w:rsidRDefault="00EA3991" w:rsidP="00750888"/>
    <w:p w:rsidR="00EA3991" w:rsidRDefault="00EA39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Pr="00350ADB" w:rsidRDefault="00EA17E1" w:rsidP="00750888">
    <w:r w:rsidRPr="00350ADB">
      <w:t xml:space="preserve">Kvaliteta usluge u </w:t>
    </w:r>
    <w:proofErr w:type="spellStart"/>
    <w:r w:rsidRPr="00350ADB">
      <w:t>OpenBSD</w:t>
    </w:r>
    <w:proofErr w:type="spellEnd"/>
    <w:r w:rsidRPr="00350ADB">
      <w:t>-u</w:t>
    </w:r>
  </w:p>
  <w:p w:rsidR="00EA17E1" w:rsidRDefault="00EA17E1" w:rsidP="00750888"/>
  <w:p w:rsidR="00EA17E1" w:rsidRDefault="00EA17E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pPr>
      <w:pStyle w:val="Zaglavlje"/>
    </w:pPr>
  </w:p>
  <w:p w:rsidR="00EA17E1" w:rsidRDefault="00EA17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C7F413"/>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AEF1086F-84F9-411C-9A24-24D0C44DB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6724</TotalTime>
  <Pages>43</Pages>
  <Words>8562</Words>
  <Characters>48804</Characters>
  <Application>Microsoft Office Word</Application>
  <DocSecurity>0</DocSecurity>
  <Lines>406</Lines>
  <Paragraphs>114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57252</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604</cp:revision>
  <cp:lastPrinted>2018-05-16T17:48:00Z</cp:lastPrinted>
  <dcterms:created xsi:type="dcterms:W3CDTF">2016-04-17T14:46:00Z</dcterms:created>
  <dcterms:modified xsi:type="dcterms:W3CDTF">2019-06-12T06:45:00Z</dcterms:modified>
</cp:coreProperties>
</file>