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E26020"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581597" w:history="1">
        <w:r w:rsidR="00E26020" w:rsidRPr="007839F0">
          <w:rPr>
            <w:rStyle w:val="Hiperveza"/>
          </w:rPr>
          <w:t>1.</w:t>
        </w:r>
        <w:r w:rsidR="00E26020">
          <w:rPr>
            <w:rFonts w:asciiTheme="minorHAnsi" w:eastAsiaTheme="minorEastAsia" w:hAnsiTheme="minorHAnsi" w:cstheme="minorBidi"/>
            <w:sz w:val="22"/>
            <w:szCs w:val="22"/>
          </w:rPr>
          <w:tab/>
        </w:r>
        <w:r w:rsidR="00E26020" w:rsidRPr="007839F0">
          <w:rPr>
            <w:rStyle w:val="Hiperveza"/>
          </w:rPr>
          <w:t>Uvod</w:t>
        </w:r>
        <w:r w:rsidR="00E26020">
          <w:rPr>
            <w:webHidden/>
          </w:rPr>
          <w:tab/>
        </w:r>
        <w:r w:rsidR="00E26020">
          <w:rPr>
            <w:webHidden/>
          </w:rPr>
          <w:fldChar w:fldCharType="begin"/>
        </w:r>
        <w:r w:rsidR="00E26020">
          <w:rPr>
            <w:webHidden/>
          </w:rPr>
          <w:instrText xml:space="preserve"> PAGEREF _Toc9581597 \h </w:instrText>
        </w:r>
        <w:r w:rsidR="00E26020">
          <w:rPr>
            <w:webHidden/>
          </w:rPr>
        </w:r>
        <w:r w:rsidR="00E26020">
          <w:rPr>
            <w:webHidden/>
          </w:rPr>
          <w:fldChar w:fldCharType="separate"/>
        </w:r>
        <w:r w:rsidR="00E26020">
          <w:rPr>
            <w:webHidden/>
          </w:rPr>
          <w:t>5</w:t>
        </w:r>
        <w:r w:rsidR="00E26020">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598" w:history="1">
        <w:r w:rsidRPr="007839F0">
          <w:rPr>
            <w:rStyle w:val="Hiperveza"/>
          </w:rPr>
          <w:t>2.</w:t>
        </w:r>
        <w:r>
          <w:rPr>
            <w:rFonts w:asciiTheme="minorHAnsi" w:eastAsiaTheme="minorEastAsia" w:hAnsiTheme="minorHAnsi" w:cstheme="minorBidi"/>
            <w:sz w:val="22"/>
            <w:szCs w:val="22"/>
          </w:rPr>
          <w:tab/>
        </w:r>
        <w:r w:rsidRPr="007839F0">
          <w:rPr>
            <w:rStyle w:val="Hiperveza"/>
          </w:rPr>
          <w:t>Pregled dosadašnjih istraživanja</w:t>
        </w:r>
        <w:r>
          <w:rPr>
            <w:webHidden/>
          </w:rPr>
          <w:tab/>
        </w:r>
        <w:r>
          <w:rPr>
            <w:webHidden/>
          </w:rPr>
          <w:fldChar w:fldCharType="begin"/>
        </w:r>
        <w:r>
          <w:rPr>
            <w:webHidden/>
          </w:rPr>
          <w:instrText xml:space="preserve"> PAGEREF _Toc9581598 \h </w:instrText>
        </w:r>
        <w:r>
          <w:rPr>
            <w:webHidden/>
          </w:rPr>
        </w:r>
        <w:r>
          <w:rPr>
            <w:webHidden/>
          </w:rPr>
          <w:fldChar w:fldCharType="separate"/>
        </w:r>
        <w:r>
          <w:rPr>
            <w:webHidden/>
          </w:rPr>
          <w:t>6</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599" w:history="1">
        <w:r w:rsidRPr="007839F0">
          <w:rPr>
            <w:rStyle w:val="Hiperveza"/>
          </w:rPr>
          <w:t>3.</w:t>
        </w:r>
        <w:r>
          <w:rPr>
            <w:rFonts w:asciiTheme="minorHAnsi" w:eastAsiaTheme="minorEastAsia" w:hAnsiTheme="minorHAnsi" w:cstheme="minorBidi"/>
            <w:sz w:val="22"/>
            <w:szCs w:val="22"/>
          </w:rPr>
          <w:tab/>
        </w:r>
        <w:r w:rsidRPr="007839F0">
          <w:rPr>
            <w:rStyle w:val="Hiperveza"/>
          </w:rPr>
          <w:t>Klasifikacija histopatoloških slika limfnih čvorova</w:t>
        </w:r>
        <w:r>
          <w:rPr>
            <w:webHidden/>
          </w:rPr>
          <w:tab/>
        </w:r>
        <w:r>
          <w:rPr>
            <w:webHidden/>
          </w:rPr>
          <w:fldChar w:fldCharType="begin"/>
        </w:r>
        <w:r>
          <w:rPr>
            <w:webHidden/>
          </w:rPr>
          <w:instrText xml:space="preserve"> PAGEREF _Toc9581599 \h </w:instrText>
        </w:r>
        <w:r>
          <w:rPr>
            <w:webHidden/>
          </w:rPr>
        </w:r>
        <w:r>
          <w:rPr>
            <w:webHidden/>
          </w:rPr>
          <w:fldChar w:fldCharType="separate"/>
        </w:r>
        <w:r>
          <w:rPr>
            <w:webHidden/>
          </w:rPr>
          <w:t>8</w:t>
        </w:r>
        <w:r>
          <w:rPr>
            <w:webHidden/>
          </w:rPr>
          <w:fldChar w:fldCharType="end"/>
        </w:r>
      </w:hyperlink>
    </w:p>
    <w:p w:rsidR="00E26020" w:rsidRDefault="00E26020">
      <w:pPr>
        <w:pStyle w:val="Sadraj2"/>
        <w:rPr>
          <w:rFonts w:asciiTheme="minorHAnsi" w:eastAsiaTheme="minorEastAsia" w:hAnsiTheme="minorHAnsi" w:cstheme="minorBidi"/>
          <w:sz w:val="22"/>
          <w:szCs w:val="22"/>
        </w:rPr>
      </w:pPr>
      <w:hyperlink w:anchor="_Toc9581600" w:history="1">
        <w:r w:rsidRPr="007839F0">
          <w:rPr>
            <w:rStyle w:val="Hiperveza"/>
          </w:rPr>
          <w:t>3.1</w:t>
        </w:r>
        <w:r>
          <w:rPr>
            <w:rFonts w:asciiTheme="minorHAnsi" w:eastAsiaTheme="minorEastAsia" w:hAnsiTheme="minorHAnsi" w:cstheme="minorBidi"/>
            <w:sz w:val="22"/>
            <w:szCs w:val="22"/>
          </w:rPr>
          <w:tab/>
        </w:r>
        <w:r w:rsidRPr="007839F0">
          <w:rPr>
            <w:rStyle w:val="Hiperveza"/>
          </w:rPr>
          <w:t>Klasifikacija slika</w:t>
        </w:r>
        <w:r>
          <w:rPr>
            <w:webHidden/>
          </w:rPr>
          <w:tab/>
        </w:r>
        <w:r>
          <w:rPr>
            <w:webHidden/>
          </w:rPr>
          <w:fldChar w:fldCharType="begin"/>
        </w:r>
        <w:r>
          <w:rPr>
            <w:webHidden/>
          </w:rPr>
          <w:instrText xml:space="preserve"> PAGEREF _Toc9581600 \h </w:instrText>
        </w:r>
        <w:r>
          <w:rPr>
            <w:webHidden/>
          </w:rPr>
        </w:r>
        <w:r>
          <w:rPr>
            <w:webHidden/>
          </w:rPr>
          <w:fldChar w:fldCharType="separate"/>
        </w:r>
        <w:r>
          <w:rPr>
            <w:webHidden/>
          </w:rPr>
          <w:t>8</w:t>
        </w:r>
        <w:r>
          <w:rPr>
            <w:webHidden/>
          </w:rPr>
          <w:fldChar w:fldCharType="end"/>
        </w:r>
      </w:hyperlink>
    </w:p>
    <w:p w:rsidR="00E26020" w:rsidRDefault="00E26020">
      <w:pPr>
        <w:pStyle w:val="Sadraj2"/>
        <w:rPr>
          <w:rFonts w:asciiTheme="minorHAnsi" w:eastAsiaTheme="minorEastAsia" w:hAnsiTheme="minorHAnsi" w:cstheme="minorBidi"/>
          <w:sz w:val="22"/>
          <w:szCs w:val="22"/>
        </w:rPr>
      </w:pPr>
      <w:hyperlink w:anchor="_Toc9581601" w:history="1">
        <w:r w:rsidRPr="007839F0">
          <w:rPr>
            <w:rStyle w:val="Hiperveza"/>
          </w:rPr>
          <w:t>3.2</w:t>
        </w:r>
        <w:r>
          <w:rPr>
            <w:rFonts w:asciiTheme="minorHAnsi" w:eastAsiaTheme="minorEastAsia" w:hAnsiTheme="minorHAnsi" w:cstheme="minorBidi"/>
            <w:sz w:val="22"/>
            <w:szCs w:val="22"/>
          </w:rPr>
          <w:tab/>
        </w:r>
        <w:r w:rsidRPr="007839F0">
          <w:rPr>
            <w:rStyle w:val="Hiperveza"/>
          </w:rPr>
          <w:t>Skup podataka</w:t>
        </w:r>
        <w:r>
          <w:rPr>
            <w:webHidden/>
          </w:rPr>
          <w:tab/>
        </w:r>
        <w:r>
          <w:rPr>
            <w:webHidden/>
          </w:rPr>
          <w:fldChar w:fldCharType="begin"/>
        </w:r>
        <w:r>
          <w:rPr>
            <w:webHidden/>
          </w:rPr>
          <w:instrText xml:space="preserve"> PAGEREF _Toc9581601 \h </w:instrText>
        </w:r>
        <w:r>
          <w:rPr>
            <w:webHidden/>
          </w:rPr>
        </w:r>
        <w:r>
          <w:rPr>
            <w:webHidden/>
          </w:rPr>
          <w:fldChar w:fldCharType="separate"/>
        </w:r>
        <w:r>
          <w:rPr>
            <w:webHidden/>
          </w:rPr>
          <w:t>9</w:t>
        </w:r>
        <w:r>
          <w:rPr>
            <w:webHidden/>
          </w:rPr>
          <w:fldChar w:fldCharType="end"/>
        </w:r>
      </w:hyperlink>
    </w:p>
    <w:p w:rsidR="00E26020" w:rsidRDefault="00E26020">
      <w:pPr>
        <w:pStyle w:val="Sadraj2"/>
        <w:rPr>
          <w:rFonts w:asciiTheme="minorHAnsi" w:eastAsiaTheme="minorEastAsia" w:hAnsiTheme="minorHAnsi" w:cstheme="minorBidi"/>
          <w:sz w:val="22"/>
          <w:szCs w:val="22"/>
        </w:rPr>
      </w:pPr>
      <w:hyperlink w:anchor="_Toc9581602" w:history="1">
        <w:r w:rsidRPr="007839F0">
          <w:rPr>
            <w:rStyle w:val="Hiperveza"/>
          </w:rPr>
          <w:t>3.3</w:t>
        </w:r>
        <w:r>
          <w:rPr>
            <w:rFonts w:asciiTheme="minorHAnsi" w:eastAsiaTheme="minorEastAsia" w:hAnsiTheme="minorHAnsi" w:cstheme="minorBidi"/>
            <w:sz w:val="22"/>
            <w:szCs w:val="22"/>
          </w:rPr>
          <w:tab/>
        </w:r>
        <w:r w:rsidRPr="007839F0">
          <w:rPr>
            <w:rStyle w:val="Hiperveza"/>
          </w:rPr>
          <w:t>Odabir pristupa rješavanja problema klasifikacije</w:t>
        </w:r>
        <w:r>
          <w:rPr>
            <w:webHidden/>
          </w:rPr>
          <w:tab/>
        </w:r>
        <w:r>
          <w:rPr>
            <w:webHidden/>
          </w:rPr>
          <w:fldChar w:fldCharType="begin"/>
        </w:r>
        <w:r>
          <w:rPr>
            <w:webHidden/>
          </w:rPr>
          <w:instrText xml:space="preserve"> PAGEREF _Toc9581602 \h </w:instrText>
        </w:r>
        <w:r>
          <w:rPr>
            <w:webHidden/>
          </w:rPr>
        </w:r>
        <w:r>
          <w:rPr>
            <w:webHidden/>
          </w:rPr>
          <w:fldChar w:fldCharType="separate"/>
        </w:r>
        <w:r>
          <w:rPr>
            <w:webHidden/>
          </w:rPr>
          <w:t>12</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603" w:history="1">
        <w:r w:rsidRPr="007839F0">
          <w:rPr>
            <w:rStyle w:val="Hiperveza"/>
          </w:rPr>
          <w:t>4.</w:t>
        </w:r>
        <w:r>
          <w:rPr>
            <w:rFonts w:asciiTheme="minorHAnsi" w:eastAsiaTheme="minorEastAsia" w:hAnsiTheme="minorHAnsi" w:cstheme="minorBidi"/>
            <w:sz w:val="22"/>
            <w:szCs w:val="22"/>
          </w:rPr>
          <w:tab/>
        </w:r>
        <w:r w:rsidRPr="007839F0">
          <w:rPr>
            <w:rStyle w:val="Hiperveza"/>
          </w:rPr>
          <w:t>Duboko učenje u analizi histopatoloških slika</w:t>
        </w:r>
        <w:r>
          <w:rPr>
            <w:webHidden/>
          </w:rPr>
          <w:tab/>
        </w:r>
        <w:r>
          <w:rPr>
            <w:webHidden/>
          </w:rPr>
          <w:fldChar w:fldCharType="begin"/>
        </w:r>
        <w:r>
          <w:rPr>
            <w:webHidden/>
          </w:rPr>
          <w:instrText xml:space="preserve"> PAGEREF _Toc9581603 \h </w:instrText>
        </w:r>
        <w:r>
          <w:rPr>
            <w:webHidden/>
          </w:rPr>
        </w:r>
        <w:r>
          <w:rPr>
            <w:webHidden/>
          </w:rPr>
          <w:fldChar w:fldCharType="separate"/>
        </w:r>
        <w:r>
          <w:rPr>
            <w:webHidden/>
          </w:rPr>
          <w:t>13</w:t>
        </w:r>
        <w:r>
          <w:rPr>
            <w:webHidden/>
          </w:rPr>
          <w:fldChar w:fldCharType="end"/>
        </w:r>
      </w:hyperlink>
    </w:p>
    <w:p w:rsidR="00E26020" w:rsidRDefault="00E26020">
      <w:pPr>
        <w:pStyle w:val="Sadraj2"/>
        <w:rPr>
          <w:rFonts w:asciiTheme="minorHAnsi" w:eastAsiaTheme="minorEastAsia" w:hAnsiTheme="minorHAnsi" w:cstheme="minorBidi"/>
          <w:sz w:val="22"/>
          <w:szCs w:val="22"/>
        </w:rPr>
      </w:pPr>
      <w:hyperlink w:anchor="_Toc9581604" w:history="1">
        <w:r w:rsidRPr="007839F0">
          <w:rPr>
            <w:rStyle w:val="Hiperveza"/>
          </w:rPr>
          <w:t>4.1</w:t>
        </w:r>
        <w:r>
          <w:rPr>
            <w:rFonts w:asciiTheme="minorHAnsi" w:eastAsiaTheme="minorEastAsia" w:hAnsiTheme="minorHAnsi" w:cstheme="minorBidi"/>
            <w:sz w:val="22"/>
            <w:szCs w:val="22"/>
          </w:rPr>
          <w:tab/>
        </w:r>
        <w:r w:rsidRPr="007839F0">
          <w:rPr>
            <w:rStyle w:val="Hiperveza"/>
          </w:rPr>
          <w:t>Korišteni modeli</w:t>
        </w:r>
        <w:r>
          <w:rPr>
            <w:webHidden/>
          </w:rPr>
          <w:tab/>
        </w:r>
        <w:r>
          <w:rPr>
            <w:webHidden/>
          </w:rPr>
          <w:fldChar w:fldCharType="begin"/>
        </w:r>
        <w:r>
          <w:rPr>
            <w:webHidden/>
          </w:rPr>
          <w:instrText xml:space="preserve"> PAGEREF _Toc9581604 \h </w:instrText>
        </w:r>
        <w:r>
          <w:rPr>
            <w:webHidden/>
          </w:rPr>
        </w:r>
        <w:r>
          <w:rPr>
            <w:webHidden/>
          </w:rPr>
          <w:fldChar w:fldCharType="separate"/>
        </w:r>
        <w:r>
          <w:rPr>
            <w:webHidden/>
          </w:rPr>
          <w:t>14</w:t>
        </w:r>
        <w:r>
          <w:rPr>
            <w:webHidden/>
          </w:rPr>
          <w:fldChar w:fldCharType="end"/>
        </w:r>
      </w:hyperlink>
    </w:p>
    <w:p w:rsidR="00E26020" w:rsidRDefault="00E26020">
      <w:pPr>
        <w:pStyle w:val="Sadraj3"/>
        <w:rPr>
          <w:rFonts w:asciiTheme="minorHAnsi" w:eastAsiaTheme="minorEastAsia" w:hAnsiTheme="minorHAnsi" w:cstheme="minorBidi"/>
        </w:rPr>
      </w:pPr>
      <w:hyperlink w:anchor="_Toc9581605" w:history="1">
        <w:r w:rsidRPr="007839F0">
          <w:rPr>
            <w:rStyle w:val="Hiperveza"/>
          </w:rPr>
          <w:t>4.1.1</w:t>
        </w:r>
        <w:r>
          <w:rPr>
            <w:rFonts w:asciiTheme="minorHAnsi" w:eastAsiaTheme="minorEastAsia" w:hAnsiTheme="minorHAnsi" w:cstheme="minorBidi"/>
          </w:rPr>
          <w:tab/>
        </w:r>
        <w:r w:rsidRPr="007839F0">
          <w:rPr>
            <w:rStyle w:val="Hiperveza"/>
          </w:rPr>
          <w:t>AlexNet</w:t>
        </w:r>
        <w:r>
          <w:rPr>
            <w:webHidden/>
          </w:rPr>
          <w:tab/>
        </w:r>
        <w:r>
          <w:rPr>
            <w:webHidden/>
          </w:rPr>
          <w:fldChar w:fldCharType="begin"/>
        </w:r>
        <w:r>
          <w:rPr>
            <w:webHidden/>
          </w:rPr>
          <w:instrText xml:space="preserve"> PAGEREF _Toc9581605 \h </w:instrText>
        </w:r>
        <w:r>
          <w:rPr>
            <w:webHidden/>
          </w:rPr>
        </w:r>
        <w:r>
          <w:rPr>
            <w:webHidden/>
          </w:rPr>
          <w:fldChar w:fldCharType="separate"/>
        </w:r>
        <w:r>
          <w:rPr>
            <w:webHidden/>
          </w:rPr>
          <w:t>14</w:t>
        </w:r>
        <w:r>
          <w:rPr>
            <w:webHidden/>
          </w:rPr>
          <w:fldChar w:fldCharType="end"/>
        </w:r>
      </w:hyperlink>
    </w:p>
    <w:p w:rsidR="00E26020" w:rsidRDefault="00E26020">
      <w:pPr>
        <w:pStyle w:val="Sadraj3"/>
        <w:rPr>
          <w:rFonts w:asciiTheme="minorHAnsi" w:eastAsiaTheme="minorEastAsia" w:hAnsiTheme="minorHAnsi" w:cstheme="minorBidi"/>
        </w:rPr>
      </w:pPr>
      <w:hyperlink w:anchor="_Toc9581606" w:history="1">
        <w:r w:rsidRPr="007839F0">
          <w:rPr>
            <w:rStyle w:val="Hiperveza"/>
          </w:rPr>
          <w:t>4.1.2</w:t>
        </w:r>
        <w:r>
          <w:rPr>
            <w:rFonts w:asciiTheme="minorHAnsi" w:eastAsiaTheme="minorEastAsia" w:hAnsiTheme="minorHAnsi" w:cstheme="minorBidi"/>
          </w:rPr>
          <w:tab/>
        </w:r>
        <w:r w:rsidRPr="007839F0">
          <w:rPr>
            <w:rStyle w:val="Hiperveza"/>
          </w:rPr>
          <w:t>ResNet</w:t>
        </w:r>
        <w:r>
          <w:rPr>
            <w:webHidden/>
          </w:rPr>
          <w:tab/>
        </w:r>
        <w:r>
          <w:rPr>
            <w:webHidden/>
          </w:rPr>
          <w:fldChar w:fldCharType="begin"/>
        </w:r>
        <w:r>
          <w:rPr>
            <w:webHidden/>
          </w:rPr>
          <w:instrText xml:space="preserve"> PAGEREF _Toc9581606 \h </w:instrText>
        </w:r>
        <w:r>
          <w:rPr>
            <w:webHidden/>
          </w:rPr>
        </w:r>
        <w:r>
          <w:rPr>
            <w:webHidden/>
          </w:rPr>
          <w:fldChar w:fldCharType="separate"/>
        </w:r>
        <w:r>
          <w:rPr>
            <w:webHidden/>
          </w:rPr>
          <w:t>15</w:t>
        </w:r>
        <w:r>
          <w:rPr>
            <w:webHidden/>
          </w:rPr>
          <w:fldChar w:fldCharType="end"/>
        </w:r>
      </w:hyperlink>
    </w:p>
    <w:p w:rsidR="00E26020" w:rsidRDefault="00E26020">
      <w:pPr>
        <w:pStyle w:val="Sadraj3"/>
        <w:rPr>
          <w:rFonts w:asciiTheme="minorHAnsi" w:eastAsiaTheme="minorEastAsia" w:hAnsiTheme="minorHAnsi" w:cstheme="minorBidi"/>
        </w:rPr>
      </w:pPr>
      <w:hyperlink w:anchor="_Toc9581607" w:history="1">
        <w:r w:rsidRPr="007839F0">
          <w:rPr>
            <w:rStyle w:val="Hiperveza"/>
          </w:rPr>
          <w:t>4.1.3</w:t>
        </w:r>
        <w:r>
          <w:rPr>
            <w:rFonts w:asciiTheme="minorHAnsi" w:eastAsiaTheme="minorEastAsia" w:hAnsiTheme="minorHAnsi" w:cstheme="minorBidi"/>
          </w:rPr>
          <w:tab/>
        </w:r>
        <w:r w:rsidRPr="007839F0">
          <w:rPr>
            <w:rStyle w:val="Hiperveza"/>
          </w:rPr>
          <w:t>DenseNet</w:t>
        </w:r>
        <w:r>
          <w:rPr>
            <w:webHidden/>
          </w:rPr>
          <w:tab/>
        </w:r>
        <w:r>
          <w:rPr>
            <w:webHidden/>
          </w:rPr>
          <w:fldChar w:fldCharType="begin"/>
        </w:r>
        <w:r>
          <w:rPr>
            <w:webHidden/>
          </w:rPr>
          <w:instrText xml:space="preserve"> PAGEREF _Toc9581607 \h </w:instrText>
        </w:r>
        <w:r>
          <w:rPr>
            <w:webHidden/>
          </w:rPr>
        </w:r>
        <w:r>
          <w:rPr>
            <w:webHidden/>
          </w:rPr>
          <w:fldChar w:fldCharType="separate"/>
        </w:r>
        <w:r>
          <w:rPr>
            <w:webHidden/>
          </w:rPr>
          <w:t>15</w:t>
        </w:r>
        <w:r>
          <w:rPr>
            <w:webHidden/>
          </w:rPr>
          <w:fldChar w:fldCharType="end"/>
        </w:r>
      </w:hyperlink>
    </w:p>
    <w:p w:rsidR="00E26020" w:rsidRDefault="00E26020">
      <w:pPr>
        <w:pStyle w:val="Sadraj2"/>
        <w:rPr>
          <w:rFonts w:asciiTheme="minorHAnsi" w:eastAsiaTheme="minorEastAsia" w:hAnsiTheme="minorHAnsi" w:cstheme="minorBidi"/>
          <w:sz w:val="22"/>
          <w:szCs w:val="22"/>
        </w:rPr>
      </w:pPr>
      <w:hyperlink w:anchor="_Toc9581608" w:history="1">
        <w:r w:rsidRPr="007839F0">
          <w:rPr>
            <w:rStyle w:val="Hiperveza"/>
          </w:rPr>
          <w:t>4.2</w:t>
        </w:r>
        <w:r>
          <w:rPr>
            <w:rFonts w:asciiTheme="minorHAnsi" w:eastAsiaTheme="minorEastAsia" w:hAnsiTheme="minorHAnsi" w:cstheme="minorBidi"/>
            <w:sz w:val="22"/>
            <w:szCs w:val="22"/>
          </w:rPr>
          <w:tab/>
        </w:r>
        <w:r w:rsidRPr="007839F0">
          <w:rPr>
            <w:rStyle w:val="Hiperveza"/>
          </w:rPr>
          <w:t>Učenje prijenosom značajki</w:t>
        </w:r>
        <w:r>
          <w:rPr>
            <w:webHidden/>
          </w:rPr>
          <w:tab/>
        </w:r>
        <w:r>
          <w:rPr>
            <w:webHidden/>
          </w:rPr>
          <w:fldChar w:fldCharType="begin"/>
        </w:r>
        <w:r>
          <w:rPr>
            <w:webHidden/>
          </w:rPr>
          <w:instrText xml:space="preserve"> PAGEREF _Toc9581608 \h </w:instrText>
        </w:r>
        <w:r>
          <w:rPr>
            <w:webHidden/>
          </w:rPr>
        </w:r>
        <w:r>
          <w:rPr>
            <w:webHidden/>
          </w:rPr>
          <w:fldChar w:fldCharType="separate"/>
        </w:r>
        <w:r>
          <w:rPr>
            <w:webHidden/>
          </w:rPr>
          <w:t>15</w:t>
        </w:r>
        <w:r>
          <w:rPr>
            <w:webHidden/>
          </w:rPr>
          <w:fldChar w:fldCharType="end"/>
        </w:r>
      </w:hyperlink>
    </w:p>
    <w:p w:rsidR="00E26020" w:rsidRDefault="00E26020">
      <w:pPr>
        <w:pStyle w:val="Sadraj2"/>
        <w:rPr>
          <w:rFonts w:asciiTheme="minorHAnsi" w:eastAsiaTheme="minorEastAsia" w:hAnsiTheme="minorHAnsi" w:cstheme="minorBidi"/>
          <w:sz w:val="22"/>
          <w:szCs w:val="22"/>
        </w:rPr>
      </w:pPr>
      <w:hyperlink w:anchor="_Toc9581609" w:history="1">
        <w:r w:rsidRPr="007839F0">
          <w:rPr>
            <w:rStyle w:val="Hiperveza"/>
          </w:rPr>
          <w:t>4.3</w:t>
        </w:r>
        <w:r>
          <w:rPr>
            <w:rFonts w:asciiTheme="minorHAnsi" w:eastAsiaTheme="minorEastAsia" w:hAnsiTheme="minorHAnsi" w:cstheme="minorBidi"/>
            <w:sz w:val="22"/>
            <w:szCs w:val="22"/>
          </w:rPr>
          <w:tab/>
        </w:r>
        <w:r w:rsidRPr="007839F0">
          <w:rPr>
            <w:rStyle w:val="Hiperveza"/>
          </w:rPr>
          <w:t>Proširivanje skupa podataka</w:t>
        </w:r>
        <w:r>
          <w:rPr>
            <w:webHidden/>
          </w:rPr>
          <w:tab/>
        </w:r>
        <w:r>
          <w:rPr>
            <w:webHidden/>
          </w:rPr>
          <w:fldChar w:fldCharType="begin"/>
        </w:r>
        <w:r>
          <w:rPr>
            <w:webHidden/>
          </w:rPr>
          <w:instrText xml:space="preserve"> PAGEREF _Toc9581609 \h </w:instrText>
        </w:r>
        <w:r>
          <w:rPr>
            <w:webHidden/>
          </w:rPr>
        </w:r>
        <w:r>
          <w:rPr>
            <w:webHidden/>
          </w:rPr>
          <w:fldChar w:fldCharType="separate"/>
        </w:r>
        <w:r>
          <w:rPr>
            <w:webHidden/>
          </w:rPr>
          <w:t>17</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610" w:history="1">
        <w:r w:rsidRPr="007839F0">
          <w:rPr>
            <w:rStyle w:val="Hiperveza"/>
          </w:rPr>
          <w:t>5.</w:t>
        </w:r>
        <w:r>
          <w:rPr>
            <w:rFonts w:asciiTheme="minorHAnsi" w:eastAsiaTheme="minorEastAsia" w:hAnsiTheme="minorHAnsi" w:cstheme="minorBidi"/>
            <w:sz w:val="22"/>
            <w:szCs w:val="22"/>
          </w:rPr>
          <w:tab/>
        </w:r>
        <w:r w:rsidRPr="007839F0">
          <w:rPr>
            <w:rStyle w:val="Hiperveza"/>
          </w:rPr>
          <w:t>Rješavanje problema klasifikacije histopatoloških slika</w:t>
        </w:r>
        <w:r>
          <w:rPr>
            <w:webHidden/>
          </w:rPr>
          <w:tab/>
        </w:r>
        <w:r>
          <w:rPr>
            <w:webHidden/>
          </w:rPr>
          <w:fldChar w:fldCharType="begin"/>
        </w:r>
        <w:r>
          <w:rPr>
            <w:webHidden/>
          </w:rPr>
          <w:instrText xml:space="preserve"> PAGEREF _Toc9581610 \h </w:instrText>
        </w:r>
        <w:r>
          <w:rPr>
            <w:webHidden/>
          </w:rPr>
        </w:r>
        <w:r>
          <w:rPr>
            <w:webHidden/>
          </w:rPr>
          <w:fldChar w:fldCharType="separate"/>
        </w:r>
        <w:r>
          <w:rPr>
            <w:webHidden/>
          </w:rPr>
          <w:t>18</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611" w:history="1">
        <w:r w:rsidRPr="007839F0">
          <w:rPr>
            <w:rStyle w:val="Hiperveza"/>
          </w:rPr>
          <w:t>6.</w:t>
        </w:r>
        <w:r>
          <w:rPr>
            <w:rFonts w:asciiTheme="minorHAnsi" w:eastAsiaTheme="minorEastAsia" w:hAnsiTheme="minorHAnsi" w:cstheme="minorBidi"/>
            <w:sz w:val="22"/>
            <w:szCs w:val="22"/>
          </w:rPr>
          <w:tab/>
        </w:r>
        <w:r w:rsidRPr="007839F0">
          <w:rPr>
            <w:rStyle w:val="Hiperveza"/>
          </w:rPr>
          <w:t>Rezultati</w:t>
        </w:r>
        <w:r>
          <w:rPr>
            <w:webHidden/>
          </w:rPr>
          <w:tab/>
        </w:r>
        <w:r>
          <w:rPr>
            <w:webHidden/>
          </w:rPr>
          <w:fldChar w:fldCharType="begin"/>
        </w:r>
        <w:r>
          <w:rPr>
            <w:webHidden/>
          </w:rPr>
          <w:instrText xml:space="preserve"> PAGEREF _Toc9581611 \h </w:instrText>
        </w:r>
        <w:r>
          <w:rPr>
            <w:webHidden/>
          </w:rPr>
        </w:r>
        <w:r>
          <w:rPr>
            <w:webHidden/>
          </w:rPr>
          <w:fldChar w:fldCharType="separate"/>
        </w:r>
        <w:r>
          <w:rPr>
            <w:webHidden/>
          </w:rPr>
          <w:t>19</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612" w:history="1">
        <w:r w:rsidRPr="007839F0">
          <w:rPr>
            <w:rStyle w:val="Hiperveza"/>
          </w:rPr>
          <w:t>7.</w:t>
        </w:r>
        <w:r>
          <w:rPr>
            <w:rFonts w:asciiTheme="minorHAnsi" w:eastAsiaTheme="minorEastAsia" w:hAnsiTheme="minorHAnsi" w:cstheme="minorBidi"/>
            <w:sz w:val="22"/>
            <w:szCs w:val="22"/>
          </w:rPr>
          <w:tab/>
        </w:r>
        <w:r w:rsidRPr="007839F0">
          <w:rPr>
            <w:rStyle w:val="Hiperveza"/>
          </w:rPr>
          <w:t>Zaključak</w:t>
        </w:r>
        <w:r>
          <w:rPr>
            <w:webHidden/>
          </w:rPr>
          <w:tab/>
        </w:r>
        <w:r>
          <w:rPr>
            <w:webHidden/>
          </w:rPr>
          <w:fldChar w:fldCharType="begin"/>
        </w:r>
        <w:r>
          <w:rPr>
            <w:webHidden/>
          </w:rPr>
          <w:instrText xml:space="preserve"> PAGEREF _Toc9581612 \h </w:instrText>
        </w:r>
        <w:r>
          <w:rPr>
            <w:webHidden/>
          </w:rPr>
        </w:r>
        <w:r>
          <w:rPr>
            <w:webHidden/>
          </w:rPr>
          <w:fldChar w:fldCharType="separate"/>
        </w:r>
        <w:r>
          <w:rPr>
            <w:webHidden/>
          </w:rPr>
          <w:t>20</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613" w:history="1">
        <w:r w:rsidRPr="007839F0">
          <w:rPr>
            <w:rStyle w:val="Hiperveza"/>
          </w:rPr>
          <w:t>8.</w:t>
        </w:r>
        <w:r>
          <w:rPr>
            <w:rFonts w:asciiTheme="minorHAnsi" w:eastAsiaTheme="minorEastAsia" w:hAnsiTheme="minorHAnsi" w:cstheme="minorBidi"/>
            <w:sz w:val="22"/>
            <w:szCs w:val="22"/>
          </w:rPr>
          <w:tab/>
        </w:r>
        <w:r w:rsidRPr="007839F0">
          <w:rPr>
            <w:rStyle w:val="Hiperveza"/>
          </w:rPr>
          <w:t>Literatura</w:t>
        </w:r>
        <w:r>
          <w:rPr>
            <w:webHidden/>
          </w:rPr>
          <w:tab/>
        </w:r>
        <w:r>
          <w:rPr>
            <w:webHidden/>
          </w:rPr>
          <w:fldChar w:fldCharType="begin"/>
        </w:r>
        <w:r>
          <w:rPr>
            <w:webHidden/>
          </w:rPr>
          <w:instrText xml:space="preserve"> PAGEREF _Toc9581613 \h </w:instrText>
        </w:r>
        <w:r>
          <w:rPr>
            <w:webHidden/>
          </w:rPr>
        </w:r>
        <w:r>
          <w:rPr>
            <w:webHidden/>
          </w:rPr>
          <w:fldChar w:fldCharType="separate"/>
        </w:r>
        <w:r>
          <w:rPr>
            <w:webHidden/>
          </w:rPr>
          <w:t>21</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614" w:history="1">
        <w:r w:rsidRPr="007839F0">
          <w:rPr>
            <w:rStyle w:val="Hiperveza"/>
          </w:rPr>
          <w:t>Sažetak</w:t>
        </w:r>
        <w:r>
          <w:rPr>
            <w:webHidden/>
          </w:rPr>
          <w:tab/>
        </w:r>
        <w:r>
          <w:rPr>
            <w:webHidden/>
          </w:rPr>
          <w:fldChar w:fldCharType="begin"/>
        </w:r>
        <w:r>
          <w:rPr>
            <w:webHidden/>
          </w:rPr>
          <w:instrText xml:space="preserve"> PAGEREF _Toc9581614 \h </w:instrText>
        </w:r>
        <w:r>
          <w:rPr>
            <w:webHidden/>
          </w:rPr>
        </w:r>
        <w:r>
          <w:rPr>
            <w:webHidden/>
          </w:rPr>
          <w:fldChar w:fldCharType="separate"/>
        </w:r>
        <w:r>
          <w:rPr>
            <w:webHidden/>
          </w:rPr>
          <w:t>23</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615" w:history="1">
        <w:r w:rsidRPr="007839F0">
          <w:rPr>
            <w:rStyle w:val="Hiperveza"/>
          </w:rPr>
          <w:t>Summary</w:t>
        </w:r>
        <w:r>
          <w:rPr>
            <w:webHidden/>
          </w:rPr>
          <w:tab/>
        </w:r>
        <w:r>
          <w:rPr>
            <w:webHidden/>
          </w:rPr>
          <w:fldChar w:fldCharType="begin"/>
        </w:r>
        <w:r>
          <w:rPr>
            <w:webHidden/>
          </w:rPr>
          <w:instrText xml:space="preserve"> PAGEREF _Toc9581615 \h </w:instrText>
        </w:r>
        <w:r>
          <w:rPr>
            <w:webHidden/>
          </w:rPr>
        </w:r>
        <w:r>
          <w:rPr>
            <w:webHidden/>
          </w:rPr>
          <w:fldChar w:fldCharType="separate"/>
        </w:r>
        <w:r>
          <w:rPr>
            <w:webHidden/>
          </w:rPr>
          <w:t>24</w:t>
        </w:r>
        <w:r>
          <w:rPr>
            <w:webHidden/>
          </w:rPr>
          <w:fldChar w:fldCharType="end"/>
        </w:r>
      </w:hyperlink>
    </w:p>
    <w:p w:rsidR="00E26020" w:rsidRDefault="00E26020">
      <w:pPr>
        <w:pStyle w:val="Sadraj1"/>
        <w:rPr>
          <w:rFonts w:asciiTheme="minorHAnsi" w:eastAsiaTheme="minorEastAsia" w:hAnsiTheme="minorHAnsi" w:cstheme="minorBidi"/>
          <w:sz w:val="22"/>
          <w:szCs w:val="22"/>
        </w:rPr>
      </w:pPr>
      <w:hyperlink w:anchor="_Toc9581616" w:history="1">
        <w:r w:rsidRPr="007839F0">
          <w:rPr>
            <w:rStyle w:val="Hiperveza"/>
          </w:rPr>
          <w:t>Prilog – programski kod</w:t>
        </w:r>
        <w:r>
          <w:rPr>
            <w:webHidden/>
          </w:rPr>
          <w:tab/>
        </w:r>
        <w:r>
          <w:rPr>
            <w:webHidden/>
          </w:rPr>
          <w:fldChar w:fldCharType="begin"/>
        </w:r>
        <w:r>
          <w:rPr>
            <w:webHidden/>
          </w:rPr>
          <w:instrText xml:space="preserve"> PAGEREF _Toc9581616 \h </w:instrText>
        </w:r>
        <w:r>
          <w:rPr>
            <w:webHidden/>
          </w:rPr>
        </w:r>
        <w:r>
          <w:rPr>
            <w:webHidden/>
          </w:rPr>
          <w:fldChar w:fldCharType="separate"/>
        </w:r>
        <w:r>
          <w:rPr>
            <w:webHidden/>
          </w:rPr>
          <w:t>25</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E26020"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581617" w:history="1">
        <w:r w:rsidR="00E26020" w:rsidRPr="0032263F">
          <w:rPr>
            <w:rStyle w:val="Hiperveza"/>
            <w:noProof/>
          </w:rPr>
          <w:t>Slika 1. Primjer slike histopatološkog uzorka slikanog WSI metodom preuzet iz Camelyon16 [6] skupa podataka s oznakom tumorskog tikva na tri razine uvećanja</w:t>
        </w:r>
        <w:r w:rsidR="00E26020">
          <w:rPr>
            <w:noProof/>
            <w:webHidden/>
          </w:rPr>
          <w:tab/>
        </w:r>
        <w:r w:rsidR="00E26020">
          <w:rPr>
            <w:noProof/>
            <w:webHidden/>
          </w:rPr>
          <w:fldChar w:fldCharType="begin"/>
        </w:r>
        <w:r w:rsidR="00E26020">
          <w:rPr>
            <w:noProof/>
            <w:webHidden/>
          </w:rPr>
          <w:instrText xml:space="preserve"> PAGEREF _Toc9581617 \h </w:instrText>
        </w:r>
        <w:r w:rsidR="00E26020">
          <w:rPr>
            <w:noProof/>
            <w:webHidden/>
          </w:rPr>
        </w:r>
        <w:r w:rsidR="00E26020">
          <w:rPr>
            <w:noProof/>
            <w:webHidden/>
          </w:rPr>
          <w:fldChar w:fldCharType="separate"/>
        </w:r>
        <w:r w:rsidR="00E26020">
          <w:rPr>
            <w:noProof/>
            <w:webHidden/>
          </w:rPr>
          <w:t>10</w:t>
        </w:r>
        <w:r w:rsidR="00E26020">
          <w:rPr>
            <w:noProof/>
            <w:webHidden/>
          </w:rPr>
          <w:fldChar w:fldCharType="end"/>
        </w:r>
      </w:hyperlink>
    </w:p>
    <w:p w:rsidR="00E26020" w:rsidRDefault="00E26020">
      <w:pPr>
        <w:pStyle w:val="Tablicaslika"/>
        <w:tabs>
          <w:tab w:val="right" w:leader="dot" w:pos="8210"/>
        </w:tabs>
        <w:rPr>
          <w:rFonts w:asciiTheme="minorHAnsi" w:eastAsiaTheme="minorEastAsia" w:hAnsiTheme="minorHAnsi" w:cstheme="minorBidi"/>
          <w:noProof/>
          <w:sz w:val="22"/>
          <w:szCs w:val="22"/>
        </w:rPr>
      </w:pPr>
      <w:hyperlink w:anchor="_Toc9581618" w:history="1">
        <w:r w:rsidRPr="0032263F">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_Toc9581618 \h </w:instrText>
        </w:r>
        <w:r>
          <w:rPr>
            <w:noProof/>
            <w:webHidden/>
          </w:rPr>
        </w:r>
        <w:r>
          <w:rPr>
            <w:noProof/>
            <w:webHidden/>
          </w:rPr>
          <w:fldChar w:fldCharType="separate"/>
        </w:r>
        <w:r>
          <w:rPr>
            <w:noProof/>
            <w:webHidden/>
          </w:rPr>
          <w:t>11</w:t>
        </w:r>
        <w:r>
          <w:rPr>
            <w:noProof/>
            <w:webHidden/>
          </w:rPr>
          <w:fldChar w:fldCharType="end"/>
        </w:r>
      </w:hyperlink>
    </w:p>
    <w:p w:rsidR="00E26020" w:rsidRDefault="00E26020">
      <w:pPr>
        <w:pStyle w:val="Tablicaslika"/>
        <w:tabs>
          <w:tab w:val="right" w:leader="dot" w:pos="8210"/>
        </w:tabs>
        <w:rPr>
          <w:rFonts w:asciiTheme="minorHAnsi" w:eastAsiaTheme="minorEastAsia" w:hAnsiTheme="minorHAnsi" w:cstheme="minorBidi"/>
          <w:noProof/>
          <w:sz w:val="22"/>
          <w:szCs w:val="22"/>
        </w:rPr>
      </w:pPr>
      <w:hyperlink w:anchor="_Toc9581619" w:history="1">
        <w:r w:rsidRPr="0032263F">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_Toc9581619 \h </w:instrText>
        </w:r>
        <w:r>
          <w:rPr>
            <w:noProof/>
            <w:webHidden/>
          </w:rPr>
        </w:r>
        <w:r>
          <w:rPr>
            <w:noProof/>
            <w:webHidden/>
          </w:rPr>
          <w:fldChar w:fldCharType="separate"/>
        </w:r>
        <w:r>
          <w:rPr>
            <w:noProof/>
            <w:webHidden/>
          </w:rPr>
          <w:t>11</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581597"/>
      <w:r>
        <w:lastRenderedPageBreak/>
        <w:t>Uvod</w:t>
      </w:r>
      <w:bookmarkEnd w:id="0"/>
      <w:bookmarkEnd w:id="1"/>
      <w:bookmarkEnd w:id="2"/>
      <w:bookmarkEnd w:id="3"/>
    </w:p>
    <w:p w:rsidR="00D96481" w:rsidRDefault="009311B3" w:rsidP="00E65BB4">
      <w:pPr>
        <w:spacing w:before="0" w:after="0" w:line="360" w:lineRule="auto"/>
        <w:jc w:val="both"/>
        <w:rPr>
          <w:rFonts w:cs="Arial"/>
        </w:rPr>
      </w:pPr>
      <w:r w:rsidRPr="00E65BB4">
        <w:rPr>
          <w:rFonts w:cs="Arial"/>
        </w:rPr>
        <w:t xml:space="preserve">Računarstvo je </w:t>
      </w:r>
      <w:r w:rsidR="000C4A5A" w:rsidRPr="00E65BB4">
        <w:rPr>
          <w:rFonts w:cs="Arial"/>
        </w:rPr>
        <w:t>promijenilo</w:t>
      </w:r>
      <w:r w:rsidRPr="00E65BB4">
        <w:rPr>
          <w:rFonts w:cs="Arial"/>
        </w:rPr>
        <w:t xml:space="preserve"> zdravstvene sustave iz temelja. Računala su se počela koristiti u administraciji u bolnicama, </w:t>
      </w:r>
      <w:r w:rsidR="000C4A5A" w:rsidRPr="00E65BB4">
        <w:rPr>
          <w:rFonts w:cs="Arial"/>
        </w:rPr>
        <w:t>promijenila</w:t>
      </w:r>
      <w:r w:rsidRPr="00E65BB4">
        <w:rPr>
          <w:rFonts w:cs="Arial"/>
        </w:rPr>
        <w:t xml:space="preserve"> su način na koji </w:t>
      </w:r>
      <w:r w:rsidR="000C4A5A" w:rsidRPr="00E65BB4">
        <w:rPr>
          <w:rFonts w:cs="Arial"/>
        </w:rPr>
        <w:t>liječnici</w:t>
      </w:r>
      <w:r w:rsidRPr="00E65BB4">
        <w:rPr>
          <w:rFonts w:cs="Arial"/>
        </w:rPr>
        <w:t xml:space="preserve"> bilježe pacijentove podatke sustavima kao što je e-karton u hrvatskom zdravstvenom sustavu, počeli su se koristiti za naručivanje </w:t>
      </w:r>
      <w:r w:rsidR="000C4A5A" w:rsidRPr="00E65BB4">
        <w:rPr>
          <w:rFonts w:cs="Arial"/>
        </w:rPr>
        <w:t>lijekova</w:t>
      </w:r>
      <w:r w:rsidRPr="00E65BB4">
        <w:rPr>
          <w:rFonts w:cs="Arial"/>
        </w:rPr>
        <w:t>, izdavanje recepata, a između ostalog i u analizi medicinskih slika i u potpomognutoj dijagnostici korištenjem algoritama strojnog učenja.</w:t>
      </w:r>
    </w:p>
    <w:p w:rsidR="00E65BB4" w:rsidRPr="00E65BB4" w:rsidRDefault="00D96481" w:rsidP="00E65BB4">
      <w:pPr>
        <w:spacing w:before="0" w:after="0" w:line="360" w:lineRule="auto"/>
        <w:jc w:val="both"/>
        <w:rPr>
          <w:rFonts w:cs="Arial"/>
        </w:rPr>
      </w:pPr>
      <w:r>
        <w:rPr>
          <w:rFonts w:cs="Arial"/>
        </w:rPr>
        <w:t>Računalni sustavi za analizu medicinskih slika omoguć</w:t>
      </w:r>
      <w:r w:rsidR="00075B2B">
        <w:rPr>
          <w:rFonts w:cs="Arial"/>
        </w:rPr>
        <w:t>ili su</w:t>
      </w:r>
      <w:r>
        <w:rPr>
          <w:rFonts w:cs="Arial"/>
        </w:rPr>
        <w:t xml:space="preserve"> kvantitativni opis medicinskih slika što je bitno kako bi smanjili pogreške </w:t>
      </w:r>
      <w:r w:rsidR="00517ED4">
        <w:rPr>
          <w:rFonts w:cs="Arial"/>
        </w:rPr>
        <w:t>liječnika</w:t>
      </w:r>
      <w:r>
        <w:rPr>
          <w:rFonts w:cs="Arial"/>
        </w:rPr>
        <w:t xml:space="preserve"> </w:t>
      </w:r>
      <w:r w:rsidR="00517ED4">
        <w:rPr>
          <w:rFonts w:cs="Arial"/>
        </w:rPr>
        <w:t xml:space="preserve">te </w:t>
      </w:r>
      <w:r>
        <w:rPr>
          <w:rFonts w:cs="Arial"/>
        </w:rPr>
        <w:t xml:space="preserve">kako bi ubrzali proces </w:t>
      </w:r>
      <w:r w:rsidR="00517ED4">
        <w:rPr>
          <w:rFonts w:cs="Arial"/>
        </w:rPr>
        <w:t>označavanja slika</w:t>
      </w:r>
      <w:r w:rsidR="00B54904">
        <w:rPr>
          <w:rFonts w:cs="Arial"/>
        </w:rPr>
        <w:t xml:space="preserve"> za potrebe dijagnoze</w:t>
      </w:r>
      <w:r w:rsidR="00517ED4">
        <w:rPr>
          <w:rFonts w:cs="Arial"/>
        </w:rPr>
        <w:t>. Također, računalne sustave u obradi medicinskih slika moguće je koristiti u istraživanju, primjerice za proučavanje bioloških mehanizama razvoja bolesti [11].</w:t>
      </w:r>
    </w:p>
    <w:p w:rsidR="00593996" w:rsidRPr="00E65BB4" w:rsidRDefault="00593996" w:rsidP="00E65BB4">
      <w:pPr>
        <w:spacing w:before="0" w:after="0" w:line="360" w:lineRule="auto"/>
        <w:jc w:val="both"/>
        <w:rPr>
          <w:rFonts w:cs="Arial"/>
        </w:rPr>
      </w:pPr>
      <w:r w:rsidRPr="00E65BB4">
        <w:rPr>
          <w:rFonts w:cs="Arial"/>
        </w:rPr>
        <w:t>Cilj ovog rada je dati pregled područja analize histopatoloških slika i izrada programske implementacije za klasifikaciju histopatoloških</w:t>
      </w:r>
      <w:r w:rsidR="00BB0EA6" w:rsidRPr="00E65BB4">
        <w:rPr>
          <w:rFonts w:cs="Arial"/>
        </w:rPr>
        <w:t xml:space="preserve"> slika limfnih</w:t>
      </w:r>
      <w:r w:rsidRPr="00E65BB4">
        <w:rPr>
          <w:rFonts w:cs="Arial"/>
        </w:rPr>
        <w:t xml:space="preserve"> čvorova pomoću strojnog učenja. </w:t>
      </w:r>
    </w:p>
    <w:p w:rsidR="009862F0" w:rsidRPr="00E65BB4" w:rsidRDefault="009862F0" w:rsidP="00E65BB4">
      <w:pPr>
        <w:spacing w:before="0" w:after="0" w:line="360" w:lineRule="auto"/>
        <w:jc w:val="both"/>
        <w:rPr>
          <w:rFonts w:cs="Arial"/>
        </w:rPr>
      </w:pPr>
      <w:r w:rsidRPr="00E65BB4">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E26020" w:rsidRDefault="009862F0" w:rsidP="00E65BB4">
      <w:pPr>
        <w:spacing w:before="0" w:after="0" w:line="360" w:lineRule="auto"/>
        <w:jc w:val="both"/>
        <w:rPr>
          <w:rFonts w:cs="Arial"/>
          <w:color w:val="FF0000"/>
        </w:rPr>
      </w:pPr>
      <w:r w:rsidRPr="00E26020">
        <w:rPr>
          <w:rFonts w:cs="Arial"/>
          <w:color w:val="FF0000"/>
        </w:rPr>
        <w:t xml:space="preserve">U drugom poglavlju dan je pregled područja analize medicinskih slika korištenjem strojnog učenja s naglaskom na analizu histopatoloških slika. U trećem </w:t>
      </w:r>
      <w:r w:rsidR="000C4A5A" w:rsidRPr="00E26020">
        <w:rPr>
          <w:rFonts w:cs="Arial"/>
          <w:color w:val="FF0000"/>
        </w:rPr>
        <w:t>poglavlju</w:t>
      </w:r>
      <w:r w:rsidRPr="00E26020">
        <w:rPr>
          <w:rFonts w:cs="Arial"/>
          <w:color w:val="FF0000"/>
        </w:rPr>
        <w:t xml:space="preserve"> opisan je konkretan problem koji će se rješavati, predstavljen je korišteni skup podataka te odabir pristupa rješavanju problema. U četvrtom poglavlju opisane su korištene metode dubokog učenja, podskupa strojnog učenja. Rezultati provedenih eksperimenata dani su u petom poglavlju.</w:t>
      </w:r>
    </w:p>
    <w:p w:rsidR="00914C53" w:rsidRDefault="00914C53" w:rsidP="00914C53">
      <w:pPr>
        <w:pStyle w:val="Naslov1"/>
      </w:pPr>
      <w:bookmarkStart w:id="4" w:name="_Toc9581598"/>
      <w:r>
        <w:lastRenderedPageBreak/>
        <w:t>Pregled</w:t>
      </w:r>
      <w:r w:rsidR="009862F0">
        <w:t xml:space="preserve"> dosadašnjih istraživanja</w:t>
      </w:r>
      <w:bookmarkEnd w:id="4"/>
    </w:p>
    <w:p w:rsidR="00E65BB4" w:rsidRPr="00350220" w:rsidRDefault="00E65BB4" w:rsidP="00E65BB4">
      <w:pPr>
        <w:spacing w:before="0" w:after="0" w:line="360" w:lineRule="auto"/>
        <w:jc w:val="both"/>
        <w:rPr>
          <w:rFonts w:cs="Arial"/>
        </w:rPr>
      </w:pPr>
      <w:r w:rsidRPr="00350220">
        <w:rPr>
          <w:rFonts w:cs="Arial"/>
        </w:rPr>
        <w:t>Analizu medicinskih slika prvenstveno su radili doktori na otisnutim radiološkim nalazima, odnosno na mikroskopima u analizi histopatoloških uzoraka</w:t>
      </w:r>
      <w:r w:rsidR="004172FB" w:rsidRPr="00350220">
        <w:rPr>
          <w:rFonts w:cs="Arial"/>
        </w:rPr>
        <w:t xml:space="preserve"> </w:t>
      </w:r>
      <w:r w:rsidRPr="0035022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 tih godina prošlog stoljeća [2][3].</w:t>
      </w:r>
    </w:p>
    <w:p w:rsidR="00E65BB4" w:rsidRPr="00350220" w:rsidRDefault="00E65BB4" w:rsidP="00E65BB4">
      <w:pPr>
        <w:spacing w:before="0" w:after="0" w:line="360" w:lineRule="auto"/>
        <w:jc w:val="both"/>
        <w:rPr>
          <w:rFonts w:cs="Arial"/>
        </w:rPr>
      </w:pPr>
      <w:r w:rsidRPr="00350220">
        <w:rPr>
          <w:rFonts w:cs="Arial"/>
        </w:rPr>
        <w:t xml:space="preserve">Sustavi potpomognute dijagnostike (engl. </w:t>
      </w:r>
      <w:r w:rsidRPr="00350220">
        <w:rPr>
          <w:rFonts w:cs="Arial"/>
          <w:i/>
          <w:lang w:val="en-US"/>
        </w:rPr>
        <w:t>computer aided diagnosis</w:t>
      </w:r>
      <w:r w:rsidRPr="00350220">
        <w:rPr>
          <w:rFonts w:cs="Arial"/>
        </w:rPr>
        <w:t xml:space="preserve">, CAD) predstavljaju cjelovite sustave koji </w:t>
      </w:r>
      <w:r w:rsidR="00B54904">
        <w:rPr>
          <w:rFonts w:cs="Arial"/>
        </w:rPr>
        <w:t xml:space="preserve">se </w:t>
      </w:r>
      <w:r w:rsidRPr="00350220">
        <w:rPr>
          <w:rFonts w:cs="Arial"/>
        </w:rPr>
        <w:t>mogu između ostalog koristiti i</w:t>
      </w:r>
      <w:r w:rsidR="00B54904">
        <w:rPr>
          <w:rFonts w:cs="Arial"/>
        </w:rPr>
        <w:t xml:space="preserve"> za</w:t>
      </w:r>
      <w:r w:rsidRPr="0035022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80tih godina prošlog stoljeća počeli pomagati doktorima u detekciji raka i dijagnostici na radiološkim slikama prsa [3]. Od tada analiza medicinskih slika se proširila i na druge vrste radioloških slika kao što su računalna tomografija (engl. </w:t>
      </w:r>
      <w:r w:rsidRPr="00350220">
        <w:rPr>
          <w:rFonts w:cs="Arial"/>
          <w:i/>
          <w:lang w:val="en-US"/>
        </w:rPr>
        <w:t>computed tomography</w:t>
      </w:r>
      <w:r w:rsidRPr="00350220">
        <w:rPr>
          <w:rFonts w:cs="Arial"/>
        </w:rPr>
        <w:t xml:space="preserve">, CT), magnetska rezonancija (engl. </w:t>
      </w:r>
      <w:r w:rsidRPr="00350220">
        <w:rPr>
          <w:rFonts w:cs="Arial"/>
          <w:i/>
          <w:lang w:val="en-US"/>
        </w:rPr>
        <w:t>magnetic resonance imaging</w:t>
      </w:r>
      <w:r w:rsidRPr="00350220">
        <w:rPr>
          <w:rFonts w:cs="Arial"/>
        </w:rPr>
        <w:t>, MRI) i ultrazvuk [3].</w:t>
      </w:r>
    </w:p>
    <w:p w:rsidR="000172F9" w:rsidRPr="00350220" w:rsidRDefault="007149FB" w:rsidP="00E65BB4">
      <w:pPr>
        <w:spacing w:before="0" w:after="0" w:line="360" w:lineRule="auto"/>
        <w:jc w:val="both"/>
        <w:rPr>
          <w:rFonts w:cs="Arial"/>
        </w:rPr>
      </w:pPr>
      <w:r w:rsidRPr="00350220">
        <w:rPr>
          <w:rFonts w:cs="Arial"/>
        </w:rPr>
        <w:t xml:space="preserve">Razvojem digitalne mikroskopije omogućeno je skeniranje većih uzoraka, s različitim uvećanjem i s velikom rezolucijom slika. Jedno od takvih dostignuća je tehnika skeniranja čitavog preparata (engl. </w:t>
      </w:r>
      <w:r w:rsidRPr="00350220">
        <w:rPr>
          <w:rFonts w:cs="Arial"/>
          <w:i/>
          <w:lang w:val="en-US"/>
        </w:rPr>
        <w:t>whole slide imag</w:t>
      </w:r>
      <w:r w:rsidR="00BB0EA6" w:rsidRPr="00350220">
        <w:rPr>
          <w:rFonts w:cs="Arial"/>
          <w:i/>
          <w:lang w:val="en-US"/>
        </w:rPr>
        <w:t>ing</w:t>
      </w:r>
      <w:r w:rsidRPr="00350220">
        <w:rPr>
          <w:rFonts w:cs="Arial"/>
        </w:rPr>
        <w:t>, WSI)</w:t>
      </w:r>
      <w:r w:rsidR="00BB0EA6" w:rsidRPr="00350220">
        <w:rPr>
          <w:rFonts w:cs="Arial"/>
        </w:rPr>
        <w:t xml:space="preserve"> [1]</w:t>
      </w:r>
      <w:r w:rsidRPr="00350220">
        <w:rPr>
          <w:rFonts w:cs="Arial"/>
        </w:rPr>
        <w:t xml:space="preserve">. </w:t>
      </w:r>
      <w:r w:rsidR="00C23942" w:rsidRPr="00350220">
        <w:rPr>
          <w:rFonts w:cs="Arial"/>
        </w:rPr>
        <w:t>Prv</w:t>
      </w:r>
      <w:r w:rsidR="002A5D84" w:rsidRPr="00350220">
        <w:rPr>
          <w:rFonts w:cs="Arial"/>
        </w:rPr>
        <w:t xml:space="preserve">o natjecanje koje je ponudilo sudionicima podatke u obliku slika dobivenih WSI metodom je bio </w:t>
      </w:r>
      <w:r w:rsidR="002A5D84" w:rsidRPr="00E26020">
        <w:rPr>
          <w:rFonts w:cs="Arial"/>
          <w:i/>
        </w:rPr>
        <w:t>Camelyon16</w:t>
      </w:r>
      <w:r w:rsidR="002A5D84" w:rsidRPr="00350220">
        <w:rPr>
          <w:rFonts w:cs="Arial"/>
        </w:rPr>
        <w:t xml:space="preserve"> [4]. </w:t>
      </w:r>
      <w:r w:rsidRPr="00350220">
        <w:rPr>
          <w:rFonts w:cs="Arial"/>
        </w:rPr>
        <w:t xml:space="preserve">Tipična veličina WSI primjera iz </w:t>
      </w:r>
      <w:r w:rsidRPr="00E26020">
        <w:rPr>
          <w:rFonts w:cs="Arial"/>
          <w:i/>
        </w:rPr>
        <w:t>Camelyon1</w:t>
      </w:r>
      <w:r w:rsidR="0006011B" w:rsidRPr="00E26020">
        <w:rPr>
          <w:rFonts w:cs="Arial"/>
          <w:i/>
        </w:rPr>
        <w:t>6</w:t>
      </w:r>
      <w:r w:rsidRPr="00350220">
        <w:rPr>
          <w:rFonts w:cs="Arial"/>
        </w:rPr>
        <w:t xml:space="preserve"> skupa podataka je </w:t>
      </w:r>
      <m:oMath>
        <m:r>
          <w:rPr>
            <w:rFonts w:ascii="Cambria Math" w:hAnsi="Cambria Math" w:cs="Arial"/>
          </w:rPr>
          <m:t>200,000×100,000</m:t>
        </m:r>
      </m:oMath>
      <w:r w:rsidRPr="00350220">
        <w:rPr>
          <w:rFonts w:cs="Arial"/>
        </w:rPr>
        <w:t xml:space="preserve"> slikovnih elemenata na najvećoj rezoluciji s </w:t>
      </w:r>
      <w:r w:rsidR="00E26020">
        <w:rPr>
          <w:rFonts w:cs="Arial"/>
        </w:rPr>
        <w:t>tri</w:t>
      </w:r>
      <w:r w:rsidRPr="00350220">
        <w:rPr>
          <w:rFonts w:cs="Arial"/>
        </w:rPr>
        <w:t xml:space="preserve"> bajta memorije za svaki slikovni element što predstavlja ukupno </w:t>
      </w:r>
      <m:oMath>
        <m:r>
          <w:rPr>
            <w:rFonts w:ascii="Cambria Math" w:hAnsi="Cambria Math" w:cs="Arial"/>
          </w:rPr>
          <m:t>55.88 GB</m:t>
        </m:r>
      </m:oMath>
      <w:r w:rsidRPr="00350220">
        <w:rPr>
          <w:rFonts w:cs="Arial"/>
        </w:rPr>
        <w:t xml:space="preserve"> podataka s jedne razine za jednog pacijen</w:t>
      </w:r>
      <w:r w:rsidR="000C4A5A" w:rsidRPr="00350220">
        <w:rPr>
          <w:rFonts w:cs="Arial"/>
        </w:rPr>
        <w:t>t</w:t>
      </w:r>
      <w:r w:rsidRPr="00350220">
        <w:rPr>
          <w:rFonts w:cs="Arial"/>
        </w:rPr>
        <w:t>a</w:t>
      </w:r>
      <w:r w:rsidR="000C4A5A" w:rsidRPr="00350220">
        <w:rPr>
          <w:rFonts w:cs="Arial"/>
        </w:rPr>
        <w:t xml:space="preserve"> </w:t>
      </w:r>
      <w:r w:rsidRPr="00350220">
        <w:rPr>
          <w:rFonts w:cs="Arial"/>
        </w:rPr>
        <w:t>[</w:t>
      </w:r>
      <w:r w:rsidR="000C4A5A" w:rsidRPr="00350220">
        <w:rPr>
          <w:rFonts w:cs="Arial"/>
        </w:rPr>
        <w:t>4</w:t>
      </w:r>
      <w:r w:rsidRPr="00350220">
        <w:rPr>
          <w:rFonts w:cs="Arial"/>
        </w:rPr>
        <w:t xml:space="preserve">]. Kako je slike takve rezolucije teško ručno analizirati došlo je do potrebe za razvojem </w:t>
      </w:r>
      <w:r w:rsidR="000C4A5A" w:rsidRPr="00350220">
        <w:rPr>
          <w:rFonts w:cs="Arial"/>
        </w:rPr>
        <w:t>automatiziranih</w:t>
      </w:r>
      <w:r w:rsidRPr="00350220">
        <w:rPr>
          <w:rFonts w:cs="Arial"/>
        </w:rPr>
        <w:t xml:space="preserve"> sustava za analizu takvih slika. Zadatci takvih sustava su potpomognuta dijagnoza, dohvaćanje sličnih slika te pronalaženje anomalija</w:t>
      </w:r>
      <w:r w:rsidR="0011449F" w:rsidRPr="00350220">
        <w:rPr>
          <w:rFonts w:cs="Arial"/>
        </w:rPr>
        <w:t xml:space="preserve"> </w:t>
      </w:r>
      <w:r w:rsidRPr="00350220">
        <w:rPr>
          <w:rFonts w:cs="Arial"/>
        </w:rPr>
        <w:t>[</w:t>
      </w:r>
      <w:r w:rsidR="000C4A5A" w:rsidRPr="00350220">
        <w:rPr>
          <w:rFonts w:cs="Arial"/>
        </w:rPr>
        <w:t>1</w:t>
      </w:r>
      <w:r w:rsidRPr="00350220">
        <w:rPr>
          <w:rFonts w:cs="Arial"/>
        </w:rPr>
        <w:t>].</w:t>
      </w:r>
    </w:p>
    <w:p w:rsidR="000172F9" w:rsidRDefault="000172F9" w:rsidP="000172F9">
      <w:pPr>
        <w:pStyle w:val="Autordokumenta"/>
      </w:pPr>
      <w:r>
        <w:br w:type="page"/>
      </w:r>
    </w:p>
    <w:p w:rsidR="009862F0" w:rsidRDefault="000172F9" w:rsidP="00350220">
      <w:pPr>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Što su ljudi još radili s njima, kakvi su pristupi bili na camelyonu?</w:t>
      </w:r>
    </w:p>
    <w:p w:rsidR="00914C53" w:rsidRDefault="009862F0" w:rsidP="00914C53">
      <w:pPr>
        <w:pStyle w:val="Naslov1"/>
      </w:pPr>
      <w:bookmarkStart w:id="5" w:name="_Toc9581599"/>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581600"/>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9581601"/>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Bastiaan S. Veeling et al.,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958161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BA5CE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sadrži </w:t>
      </w:r>
      <w:r w:rsidR="00FD5F54">
        <w:t>polovicu</w:t>
      </w:r>
      <w:r>
        <w:t xml:space="preserve"> pozitivnih i </w:t>
      </w:r>
      <w:r w:rsidR="00FD5F54">
        <w:t>polovicu</w:t>
      </w:r>
      <w:r>
        <w:t xml:space="preserve">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958161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BA5CE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958161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BA5CE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9581602"/>
      <w:r>
        <w:t>Odabir pristupa rješavanja problema klasifikacije</w:t>
      </w:r>
      <w:bookmarkEnd w:id="11"/>
    </w:p>
    <w:p w:rsidR="009862F0" w:rsidRPr="009862F0" w:rsidRDefault="00FD386E" w:rsidP="009862F0">
      <w:r>
        <w:t>Što su ljudi koristili, duboko učenje se sve više koristi, motivacija iza dubokog učenja</w:t>
      </w:r>
    </w:p>
    <w:p w:rsidR="009862F0" w:rsidRDefault="009862F0">
      <w:pPr>
        <w:spacing w:before="0" w:after="0"/>
      </w:pPr>
    </w:p>
    <w:p w:rsidR="009862F0" w:rsidRDefault="009862F0" w:rsidP="009862F0">
      <w:pPr>
        <w:pStyle w:val="Naslov1"/>
      </w:pPr>
      <w:bookmarkStart w:id="12" w:name="_Toc9581603"/>
      <w:r>
        <w:lastRenderedPageBreak/>
        <w:t>Duboko učenje u analizi histopatoloških slika</w:t>
      </w:r>
      <w:bookmarkEnd w:id="12"/>
    </w:p>
    <w:p w:rsidR="00C559BD" w:rsidRDefault="00B5737A" w:rsidP="00350220">
      <w:pPr>
        <w:spacing w:line="360" w:lineRule="auto"/>
        <w:jc w:val="both"/>
      </w:pPr>
      <w:r>
        <w:t xml:space="preserve">Duboko učenje je grana strojnog učenja temeljena na razvoju višeslojnih neuronskih mreža koje omogućavaju izdvajanje značajki </w:t>
      </w:r>
      <w:r w:rsidR="007955E6">
        <w:t xml:space="preserve">na visokom stupnju apstrakcije </w:t>
      </w:r>
      <w:r>
        <w:t>iz ulaznih po</w:t>
      </w:r>
      <w:r w:rsidR="007955E6">
        <w:t>d</w:t>
      </w:r>
      <w:r>
        <w:t>ataka</w:t>
      </w:r>
      <w:r w:rsidR="007955E6">
        <w:t xml:space="preserve"> [3]. Algoritmi dubokog učenja, posebice konvolucijske neuronske mreže, su u zadnjih nekoliko godina postale najčešća metoda u analizi medicinskih slika</w:t>
      </w:r>
      <w:r w:rsidR="00E71C5C">
        <w:t xml:space="preserve"> [4]</w:t>
      </w:r>
      <w:r w:rsidR="007955E6">
        <w:t>.</w:t>
      </w:r>
    </w:p>
    <w:p w:rsidR="007955E6" w:rsidRDefault="007955E6" w:rsidP="00350220">
      <w:pPr>
        <w:spacing w:line="360" w:lineRule="auto"/>
        <w:jc w:val="both"/>
      </w:pPr>
      <w:r>
        <w:t xml:space="preserve">Prednosti konvolucijskih modela </w:t>
      </w:r>
      <w:r w:rsidR="00BB0322">
        <w:t xml:space="preserve">za razliku od potpuno povezanih neuronskih mreža i nekih drugih modela strojnog učenja poput SVM-a (engl. </w:t>
      </w:r>
      <w:r w:rsidR="00BB0322" w:rsidRPr="00C9129E">
        <w:rPr>
          <w:i/>
          <w:lang w:val="en-US"/>
        </w:rPr>
        <w:t>support vector machine</w:t>
      </w:r>
      <w:r w:rsidR="00BB0322">
        <w:t xml:space="preserve">) je taj što oni uzimaju u obzir raspored slikovnih elemenata i njihovo susjedstvo. Duboki konvolucijski modeli su zbog toga </w:t>
      </w:r>
      <w:r w:rsidR="00C9129E">
        <w:t>izrazito</w:t>
      </w:r>
      <w:r w:rsidR="00BB0322">
        <w:t xml:space="preserve"> pogodni za podatke s hijerarhijskom strukturom. Na primjeru prepoznavanja čovjeka na slici prvo možemo prepoznati rubove, pa vidjeti koji rubovi tvore nos, oči, rub lica zatim lice te u konačnici možemo klasificirati lice u određenu klasu. Pretpostavka </w:t>
      </w:r>
      <w:r w:rsidR="00BB0322" w:rsidRPr="001E0165">
        <w:t>hijerarhijske strukture podataka pokazala se kao dobra pretpostavka na problemima računalnog vida [</w:t>
      </w:r>
      <w:r w:rsidR="001E0165" w:rsidRPr="001E0165">
        <w:t>18</w:t>
      </w:r>
      <w:r w:rsidR="00BB0322" w:rsidRPr="001E0165">
        <w:t>].</w:t>
      </w:r>
    </w:p>
    <w:p w:rsidR="00BB0322" w:rsidRDefault="00BB0322" w:rsidP="00350220">
      <w:pPr>
        <w:spacing w:line="360" w:lineRule="auto"/>
        <w:jc w:val="both"/>
      </w:pPr>
      <w:r>
        <w:t xml:space="preserve">Modeli dubokog učenja pokazali su se odličnim izborom za analizu slika na natjecanjima kao što je ImageNet, PascalVoc te u analizi medicinskih slika na natjecanjima Camelyon16, Camelyon17, BraTS, BrakeHis. </w:t>
      </w:r>
      <w:r w:rsidR="00C828A4">
        <w:t>Osim uspješnosti koje su duboki modeli pokazali imaju i prednost što su omogućili automatsko oblikovanje značajki. Zbog toga više nije potrebno veliko domensko znanje specifičnog područja kako bi se mogao razviti prediktivni model.</w:t>
      </w:r>
    </w:p>
    <w:p w:rsidR="00C828A4" w:rsidRDefault="00C828A4" w:rsidP="00350220">
      <w:pPr>
        <w:spacing w:line="360" w:lineRule="auto"/>
        <w:jc w:val="both"/>
        <w:rPr>
          <w:color w:val="FF0000"/>
        </w:rPr>
      </w:pPr>
      <w:r>
        <w:t>Međutim bitno je i istaknuti neka od ograničenja koje duboki modeli imaju</w:t>
      </w:r>
      <w:r w:rsidR="00551C79">
        <w:t xml:space="preserve"> s naglaskom na analizu medicinskih slika</w:t>
      </w:r>
      <w:r>
        <w:t xml:space="preserve">. </w:t>
      </w:r>
      <w:r w:rsidR="00551C79">
        <w:t>Prvi problem je što je za učenje dubokih modela potrebna velika količina podataka</w:t>
      </w:r>
      <w:r w:rsidR="00D67190">
        <w:t xml:space="preserve">. Specifičnost prikupljanja medicinskih skupova podataka je da je potrebno da se dobije pristanak pacijenata za sudjelovanje u istraživanje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w:t>
      </w:r>
      <w:r w:rsidR="00B912C1">
        <w:t>označavanjem</w:t>
      </w:r>
      <w:r w:rsidR="00D67190">
        <w:t xml:space="preserve"> velikog broja kompleksnih podatka za čije je </w:t>
      </w:r>
      <w:r w:rsidR="00B912C1">
        <w:t>označavanje</w:t>
      </w:r>
      <w:r w:rsidR="00D67190">
        <w:t xml:space="preserve"> potrebno stručno znanje eksperata. Drugi problem je interpretabilnost dubokih modela koja je značajno manja u odnosu na ručno modelirane značajke. Zbog toga se danas sve više istražuju različiti načini kako omogućiti interpretabilnost dubokih modela. U istraživanju </w:t>
      </w:r>
      <w:r w:rsidR="00D67190">
        <w:lastRenderedPageBreak/>
        <w:t xml:space="preserve">interpretabilnosti dubokih modela ističu se dva pravca, lokalna i globalna interpretabilnost. Cilj </w:t>
      </w:r>
      <w:r w:rsidR="007E616A">
        <w:t xml:space="preserve">metoda lokalne interpretabilnosti je objasniti kako je model došao do predikcije za jedan konkretan ulazni primjer, </w:t>
      </w:r>
      <w:r w:rsidR="007E616A" w:rsidRPr="007E616A">
        <w:rPr>
          <w:color w:val="FF0000"/>
        </w:rPr>
        <w:t>dok je cilj metoda globalne interp</w:t>
      </w:r>
      <w:r w:rsidR="00B912C1">
        <w:rPr>
          <w:color w:val="FF0000"/>
        </w:rPr>
        <w:t>r</w:t>
      </w:r>
      <w:r w:rsidR="007E616A" w:rsidRPr="007E616A">
        <w:rPr>
          <w:color w:val="FF0000"/>
        </w:rPr>
        <w:t xml:space="preserve">etabilnosti </w:t>
      </w:r>
    </w:p>
    <w:p w:rsidR="007E616A" w:rsidRPr="007E616A" w:rsidRDefault="007E616A" w:rsidP="00350220">
      <w:pPr>
        <w:spacing w:line="360" w:lineRule="auto"/>
        <w:jc w:val="both"/>
        <w:rPr>
          <w:color w:val="FF0000"/>
        </w:rPr>
      </w:pPr>
      <w:r w:rsidRPr="007E616A">
        <w:rPr>
          <w:color w:val="FF0000"/>
        </w:rPr>
        <w:t xml:space="preserve">Treći problem je pronalaženje optimalnih hiperparametara. </w:t>
      </w:r>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9581604"/>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10</w:t>
            </w:r>
          </w:p>
        </w:tc>
      </w:tr>
      <w:tr w:rsidR="00E71C5C" w:rsidTr="00E71C5C">
        <w:tc>
          <w:tcPr>
            <w:tcW w:w="1696" w:type="dxa"/>
          </w:tcPr>
          <w:p w:rsidR="00E71C5C" w:rsidRDefault="00E71C5C" w:rsidP="00E71C5C">
            <w:r>
              <w:t>DenseNet</w:t>
            </w:r>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4" w:name="_Toc9581605"/>
      <w:r>
        <w:t>AlexNet</w:t>
      </w:r>
      <w:bookmarkEnd w:id="14"/>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A. Krizhevsky et al.,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konvolucijska,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 </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 xml:space="preserve">imao čak deset puta više konvolucijskih kanala. Kako bi omogućili treniranje modela toliko većeg kapaciteta autori su odlučili osim kažnjavanja težina L2 normom koristiti i </w:t>
      </w:r>
      <w:r w:rsidRPr="00B912C1">
        <w:rPr>
          <w:color w:val="FF0000"/>
        </w:rPr>
        <w:t xml:space="preserve">dropout </w:t>
      </w:r>
      <w:r>
        <w:t xml:space="preserve">tehniku regularizacije.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 </w:t>
      </w:r>
    </w:p>
    <w:p w:rsidR="009862F0" w:rsidRDefault="009862F0" w:rsidP="009862F0">
      <w:pPr>
        <w:pStyle w:val="Naslov3"/>
      </w:pPr>
      <w:bookmarkStart w:id="15" w:name="_Toc9581606"/>
      <w:r>
        <w:t>Res</w:t>
      </w:r>
      <w:r w:rsidR="008F5EE8">
        <w:t>N</w:t>
      </w:r>
      <w:r>
        <w:t>et</w:t>
      </w:r>
      <w:bookmarkEnd w:id="15"/>
    </w:p>
    <w:p w:rsidR="003A5737" w:rsidRDefault="003A5737" w:rsidP="00AE5A73">
      <w:pPr>
        <w:spacing w:line="360" w:lineRule="auto"/>
        <w:jc w:val="both"/>
      </w:pPr>
      <w:r>
        <w:t>Istraživači iz istraživačkog odjela Microsoft korporacije su 2015. godine osmisli arhitekturu neuronski mreža</w:t>
      </w:r>
      <w:r w:rsidR="008F5EE8">
        <w:t xml:space="preserve"> 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Model je prvotno testiran na skupovima podataka za klasifikaciju prirodnih slika Coco i ImageNet te je osvojio prvo mjesto na natjecanju ILSVRC 2015.</w:t>
      </w:r>
    </w:p>
    <w:p w:rsidR="004F3DA7" w:rsidRPr="004F3DA7" w:rsidRDefault="004F3DA7" w:rsidP="00AE5A73">
      <w:pPr>
        <w:spacing w:line="360" w:lineRule="auto"/>
        <w:jc w:val="both"/>
        <w:rPr>
          <w:color w:val="FF0000"/>
        </w:rPr>
      </w:pPr>
      <w:r w:rsidRPr="004F3DA7">
        <w:rPr>
          <w:color w:val="FF0000"/>
        </w:rPr>
        <w:t xml:space="preserve">Novost koju model donosi je učenje rezidualnih funkcija. </w:t>
      </w:r>
    </w:p>
    <w:p w:rsidR="00E71C5C" w:rsidRPr="00E71C5C" w:rsidRDefault="009862F0" w:rsidP="00E71C5C">
      <w:pPr>
        <w:pStyle w:val="Naslov3"/>
      </w:pPr>
      <w:bookmarkStart w:id="16" w:name="_Toc9581607"/>
      <w:r>
        <w:t>DenseNet</w:t>
      </w:r>
      <w:bookmarkEnd w:id="16"/>
    </w:p>
    <w:p w:rsidR="009862F0" w:rsidRDefault="009862F0" w:rsidP="009862F0">
      <w:pPr>
        <w:pStyle w:val="Naslov2"/>
      </w:pPr>
      <w:bookmarkStart w:id="17" w:name="_Toc9581608"/>
      <w:r>
        <w:t>Učenje prijenosom značajki</w:t>
      </w:r>
      <w:bookmarkEnd w:id="17"/>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w:t>
      </w:r>
      <w:r w:rsidR="00417D21">
        <w:lastRenderedPageBreak/>
        <w:t xml:space="preserve">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r>
        <w:t xml:space="preserve">Slika </w:t>
      </w:r>
      <w:fldSimple w:instr=" SEQ Slika \* ARABIC ">
        <w:r>
          <w:rPr>
            <w:noProof/>
          </w:rPr>
          <w:t>4</w:t>
        </w:r>
      </w:fldSimple>
      <w:r>
        <w:t>. Grafički prikaz učenja prijenosom značajki napravljen temeljem [18]</w:t>
      </w:r>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lastRenderedPageBreak/>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U radu N. Tajbakhsh, et al. „</w:t>
      </w:r>
      <w:r w:rsidRPr="00DA0C81">
        <w:rPr>
          <w:i/>
          <w:lang w:val="en-US"/>
        </w:rPr>
        <w:t>Convolutional Neural Networks for Medical Image Analysis: Full Training or Fine Tuning</w:t>
      </w:r>
      <w:r>
        <w:t xml:space="preserve">“ [17]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Komura, D i Ishikawa,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r w:rsidRPr="0088029B">
        <w:rPr>
          <w:color w:val="FF0000"/>
        </w:rPr>
        <w:t>Deniz</w:t>
      </w:r>
      <w:r>
        <w:t>] na histopatološkim slikama namijenjenim za detekciju raka grudiju je također pokazao kako su dobili bolje rezultate prijenosom značajki s modela učenog na ImageNet sku</w:t>
      </w:r>
      <w:bookmarkStart w:id="18" w:name="_GoBack"/>
      <w:bookmarkEnd w:id="18"/>
      <w:r>
        <w:t>pu podataka.</w:t>
      </w:r>
    </w:p>
    <w:p w:rsidR="00B95317" w:rsidRPr="005E6BA3"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19" w:name="_Toc9581609"/>
      <w:r>
        <w:t>Proširivanje skupa podataka</w:t>
      </w:r>
      <w:bookmarkEnd w:id="19"/>
    </w:p>
    <w:p w:rsidR="005E6BA3" w:rsidRPr="005E6BA3" w:rsidRDefault="005E6BA3" w:rsidP="005E6BA3">
      <w:r>
        <w:t>Što je to, koje operacije imaju smisla u okviru histopatoloških slika</w:t>
      </w:r>
    </w:p>
    <w:p w:rsidR="009862F0" w:rsidRDefault="009862F0" w:rsidP="009862F0">
      <w:pPr>
        <w:pStyle w:val="Autordokumenta"/>
      </w:pPr>
      <w:r>
        <w:br w:type="page"/>
      </w:r>
    </w:p>
    <w:p w:rsidR="007F633B" w:rsidRDefault="007F633B" w:rsidP="007F633B">
      <w:pPr>
        <w:pStyle w:val="Naslov1"/>
      </w:pPr>
      <w:bookmarkStart w:id="20" w:name="_Toc9581610"/>
      <w:r>
        <w:lastRenderedPageBreak/>
        <w:t>Rješavanje problema klasifikacije histopatoloških slika</w:t>
      </w:r>
      <w:bookmarkEnd w:id="20"/>
    </w:p>
    <w:p w:rsidR="007F633B" w:rsidRPr="007F633B" w:rsidRDefault="007F633B" w:rsidP="007F633B">
      <w:r>
        <w:t>Koji su eksperimenti, što želimo proučiti , koje se metrike koriste</w:t>
      </w:r>
    </w:p>
    <w:p w:rsidR="0034123C" w:rsidRDefault="0034123C" w:rsidP="0034123C">
      <w:pPr>
        <w:pStyle w:val="Naslov1"/>
      </w:pPr>
      <w:bookmarkStart w:id="21" w:name="_Toc9581611"/>
      <w:r>
        <w:lastRenderedPageBreak/>
        <w:t>Rezultati</w:t>
      </w:r>
      <w:bookmarkEnd w:id="21"/>
    </w:p>
    <w:p w:rsidR="009862F0" w:rsidRPr="009862F0" w:rsidRDefault="009862F0" w:rsidP="009862F0"/>
    <w:p w:rsidR="00750888" w:rsidRDefault="00750888" w:rsidP="00A56AEA">
      <w:pPr>
        <w:pStyle w:val="Naslov1"/>
      </w:pPr>
      <w:bookmarkStart w:id="22" w:name="_Toc113812271"/>
      <w:bookmarkStart w:id="23" w:name="_Toc9581612"/>
      <w:r>
        <w:lastRenderedPageBreak/>
        <w:t>Zaključak</w:t>
      </w:r>
      <w:bookmarkStart w:id="24" w:name="_Toc73793800"/>
      <w:bookmarkStart w:id="25" w:name="_Toc73794370"/>
      <w:bookmarkStart w:id="26" w:name="_Toc113812272"/>
      <w:bookmarkEnd w:id="22"/>
      <w:bookmarkEnd w:id="23"/>
    </w:p>
    <w:p w:rsidR="009862F0" w:rsidRPr="009862F0" w:rsidRDefault="009862F0" w:rsidP="009862F0"/>
    <w:p w:rsidR="00750888" w:rsidRPr="004E0BE1" w:rsidRDefault="00750888" w:rsidP="00A56AEA">
      <w:pPr>
        <w:pStyle w:val="Naslov1"/>
      </w:pPr>
      <w:bookmarkStart w:id="27" w:name="_Ref448648916"/>
      <w:bookmarkStart w:id="28" w:name="_Toc9581613"/>
      <w:r>
        <w:lastRenderedPageBreak/>
        <w:t>Literatura</w:t>
      </w:r>
      <w:bookmarkEnd w:id="24"/>
      <w:bookmarkEnd w:id="25"/>
      <w:bookmarkEnd w:id="26"/>
      <w:bookmarkEnd w:id="27"/>
      <w:bookmarkEnd w:id="28"/>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sz w:val="22"/>
        </w:rPr>
        <w:t xml:space="preserve">Komura, D., &amp; Ishikawa, S. (2018). Machine Learning Methods for Histopathological Image Analysis. Computational and Structural Biotechnology Journal, 16, 34–42. </w:t>
      </w:r>
      <w:hyperlink r:id="rId14"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Litjens, G., Kooi, T., Bejnordi, B. E., Setio, A. A. A., Ciompi, F., Ghafoorian, M., … Sánchez, C. I. (2017). A survey on deep learning in medical image analysis. Medical Image Analysis, 42(1995), 60–88. </w:t>
      </w:r>
      <w:hyperlink r:id="rId15"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Sahiner, B., Pezeshk, A., Hadjiiski, L. M., Wang, X., Drukker, K., Cha, K. H., … Giger, M. L. (2019). Deep learning in medical imaging and radiation therapy. Medical Physics, 46(1), e1–e36. </w:t>
      </w:r>
      <w:hyperlink r:id="rId16"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Litjens, G., Bandi, P., Bejnordi, B. E., Geessink, O., Balkenhol, M., Bult, P., … van der Laak, J. (2018). 1399 H&amp;E-stained sentinel lymph node sections of breast cancer patients: The CAMELYON dataset. GigaScience, 7(6), 1–8. </w:t>
      </w:r>
      <w:hyperlink r:id="rId17"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Veeling, B. S., Linmans, J., Winkens, J., Cohen, T., &amp; Welling, M. (2018). Rotation equivariant CNNs for digital pathology. Lecture Notes in Computer Science (Including Subseries Lecture Notes in Artificial Intelligence and Lecture Notes in Bioinformatics), 11071 LNCS, 210–218. </w:t>
      </w:r>
      <w:hyperlink r:id="rId18"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Bejnordi, B. E., Veta, M., Van Diest, P. J., Van Ginneken, B., Karssemeijer, N., Litjens, G., … Venâncio, R. (2017). Diagnostic assessment of deep learning algorithms for detection of lymph node metastases in women with breast cancer. JAMA - Journal of the American Medical Association, 318(22), 2199–2210. </w:t>
      </w:r>
      <w:hyperlink r:id="rId19"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0"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1"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Zhang, X., Ren, S., &amp; Sun, J. (2016). Deep residual learning for image recognition. Proceedings of the IEEE Computer Society Conference on Computer Vision and Pattern Recognition, 2016-December, 770–778. </w:t>
      </w:r>
      <w:hyperlink r:id="rId22"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The HDF Group. Hierarchical Data Format, version 5, 1997-2019. </w:t>
      </w:r>
      <w:hyperlink r:id="rId23"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lastRenderedPageBreak/>
        <w:t xml:space="preserve">Can, A., Gurcan, M. N., Yener, B., Boucheron, L. E., Madabhushi, A., &amp; Rajpoot, N. M. (2009). Histopathological Image Analysis: A Review. IEEE Reviews in Biomedical Engineering, 2, 147–171. </w:t>
      </w:r>
      <w:hyperlink r:id="rId24"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Krizhevsky, A., Sutskever, I., Hinton, G. E. (2012). Imagenet classification with deep convolutional neural networks. Advances in neural information processing systems.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Krizhevsky, A. (2014). One weird trick for parallelizing convolutional neural networks. </w:t>
      </w:r>
      <w:hyperlink r:id="rId25"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Paszke, A., Gross, S., Chintala, S., Chanan, G., Yang, E., DeVito, Z., Lin, Z., Desmaison, A., Antiga, L., &amp; Lerer, A. (2017). Automatic differentiation in PyTorch. U NIPS-W. </w:t>
      </w:r>
      <w:hyperlink r:id="rId26"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Shalev-Shwartz, S., Ben-David, S. (2014). Understanding Machine Learning: From Theory to Algorithms. Cambridge University Press. </w:t>
      </w:r>
      <w:hyperlink r:id="rId27"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M. Bishop, C. (2006). Pattern Recognition and Machine Learning. Springer Science+Business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Tajbakhsh, N., Shin, J. Y., Gurudu, S. R., Hurst, R. T., Kendall, C. B., Gotway, M. B., &amp; Jianming Liang. (2016). Convolutional Neural Networks for Medical Image Analysis: Full Training or Fine Tuning? IEEE Transactions on Medical Imaging, 35(5), 1299–1312. </w:t>
      </w:r>
      <w:hyperlink r:id="rId28" w:history="1">
        <w:r w:rsidR="00C74E54" w:rsidRPr="001E0165">
          <w:rPr>
            <w:rStyle w:val="Hiperveza"/>
            <w:rFonts w:ascii="Arial" w:hAnsi="Arial" w:cs="Arial"/>
            <w:sz w:val="22"/>
          </w:rPr>
          <w:t>https://doi.org/10.1109/TMI.2016.2535302</w:t>
        </w:r>
      </w:hyperlink>
    </w:p>
    <w:p w:rsidR="00C74E54" w:rsidRPr="001E0165" w:rsidRDefault="00C74E54"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Zhang, A., Lipton, T. C., Li, M., Smola, A. J. (2019). Dive into Deep Learning, </w:t>
      </w:r>
      <w:r w:rsidR="001E0165" w:rsidRPr="001E0165">
        <w:rPr>
          <w:rFonts w:ascii="Arial" w:hAnsi="Arial" w:cs="Arial"/>
          <w:color w:val="000000"/>
          <w:sz w:val="22"/>
        </w:rPr>
        <w:t xml:space="preserve">University of California, Berkeley, </w:t>
      </w:r>
      <w:hyperlink r:id="rId29" w:history="1">
        <w:r w:rsidR="001E0165" w:rsidRPr="001E0165">
          <w:rPr>
            <w:rFonts w:ascii="Arial" w:hAnsi="Arial" w:cs="Arial"/>
            <w:color w:val="000000"/>
            <w:sz w:val="22"/>
          </w:rPr>
          <w:t>https://d2l.ai/</w:t>
        </w:r>
      </w:hyperlink>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29" w:name="_Toc9581614"/>
      <w:r>
        <w:lastRenderedPageBreak/>
        <w:t>Sažetak</w:t>
      </w:r>
      <w:bookmarkEnd w:id="29"/>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0" w:name="_Toc9581615"/>
      <w:r w:rsidRPr="006813AF">
        <w:lastRenderedPageBreak/>
        <w:t>Summary</w:t>
      </w:r>
      <w:bookmarkEnd w:id="30"/>
    </w:p>
    <w:p w:rsidR="006813AF" w:rsidRDefault="00636446" w:rsidP="00DE412D">
      <w:pPr>
        <w:pStyle w:val="StandardWeb"/>
        <w:spacing w:before="0" w:beforeAutospacing="0" w:after="0" w:afterAutospacing="0"/>
        <w:jc w:val="both"/>
        <w:rPr>
          <w:rFonts w:asciiTheme="minorHAnsi" w:hAnsiTheme="minorHAnsi" w:cstheme="minorHAnsi"/>
          <w:color w:val="000000"/>
        </w:rPr>
      </w:pPr>
      <w:r w:rsidRPr="00DE412D">
        <w:rPr>
          <w:rFonts w:asciiTheme="minorHAnsi" w:hAnsiTheme="minorHAnsi" w:cstheme="minorHAnsi"/>
          <w:color w:val="FF0000"/>
        </w:rPr>
        <w:t xml:space="preserve">When analyzing medical images, there is a need for an automated system that can help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r w:rsidRPr="00B8271F">
        <w:rPr>
          <w:rFonts w:asciiTheme="minorHAnsi" w:hAnsiTheme="minorHAnsi" w:cstheme="minorHAnsi"/>
          <w:b/>
        </w:rPr>
        <w:t>Keywords</w:t>
      </w:r>
      <w:r w:rsidRPr="006813AF">
        <w:rPr>
          <w:b/>
        </w:rPr>
        <w:t>:</w:t>
      </w:r>
      <w:r>
        <w:t xml:space="preserve"> </w:t>
      </w:r>
    </w:p>
    <w:p w:rsidR="00C14E0C" w:rsidRDefault="003D09D1" w:rsidP="00C14E0C">
      <w:pPr>
        <w:pStyle w:val="Naslov1"/>
        <w:numPr>
          <w:ilvl w:val="0"/>
          <w:numId w:val="0"/>
        </w:numPr>
        <w:ind w:left="432"/>
      </w:pPr>
      <w:bookmarkStart w:id="31" w:name="_Toc9581616"/>
      <w:r>
        <w:lastRenderedPageBreak/>
        <w:t>Prilog – programski kod</w:t>
      </w:r>
      <w:bookmarkEnd w:id="31"/>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0"/>
      <w:headerReference w:type="default" r:id="rId31"/>
      <w:footerReference w:type="default" r:id="rId32"/>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28D6" w:rsidRDefault="00C628D6" w:rsidP="00750888">
      <w:r>
        <w:separator/>
      </w:r>
    </w:p>
    <w:p w:rsidR="00C628D6" w:rsidRDefault="00C628D6" w:rsidP="00750888"/>
    <w:p w:rsidR="00C628D6" w:rsidRDefault="00C628D6" w:rsidP="00750888"/>
    <w:p w:rsidR="00C628D6" w:rsidRDefault="00C628D6"/>
  </w:endnote>
  <w:endnote w:type="continuationSeparator" w:id="0">
    <w:p w:rsidR="00C628D6" w:rsidRDefault="00C628D6" w:rsidP="00750888">
      <w:r>
        <w:continuationSeparator/>
      </w:r>
    </w:p>
    <w:p w:rsidR="00C628D6" w:rsidRDefault="00C628D6" w:rsidP="00750888"/>
    <w:p w:rsidR="00C628D6" w:rsidRDefault="00C628D6" w:rsidP="00750888"/>
    <w:p w:rsidR="00C628D6" w:rsidRDefault="00C628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Pr="00C2068C" w:rsidRDefault="00D11316"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D11316" w:rsidRDefault="00D11316" w:rsidP="00750888"/>
  <w:p w:rsidR="00D11316" w:rsidRDefault="00D11316"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Default="00D11316"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D11316" w:rsidRDefault="00D113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28D6" w:rsidRDefault="00C628D6" w:rsidP="00750888">
      <w:r>
        <w:separator/>
      </w:r>
    </w:p>
    <w:p w:rsidR="00C628D6" w:rsidRDefault="00C628D6" w:rsidP="00750888"/>
    <w:p w:rsidR="00C628D6" w:rsidRDefault="00C628D6" w:rsidP="00750888"/>
    <w:p w:rsidR="00C628D6" w:rsidRDefault="00C628D6"/>
  </w:footnote>
  <w:footnote w:type="continuationSeparator" w:id="0">
    <w:p w:rsidR="00C628D6" w:rsidRDefault="00C628D6" w:rsidP="00750888">
      <w:r>
        <w:continuationSeparator/>
      </w:r>
    </w:p>
    <w:p w:rsidR="00C628D6" w:rsidRDefault="00C628D6" w:rsidP="00750888"/>
    <w:p w:rsidR="00C628D6" w:rsidRDefault="00C628D6" w:rsidP="00750888"/>
    <w:p w:rsidR="00C628D6" w:rsidRDefault="00C628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Pr="00350ADB" w:rsidRDefault="00D11316" w:rsidP="00750888">
    <w:r w:rsidRPr="00350ADB">
      <w:t>Kvaliteta usluge u OpenBSD-u</w:t>
    </w:r>
  </w:p>
  <w:p w:rsidR="00D11316" w:rsidRDefault="00D11316" w:rsidP="00750888"/>
  <w:p w:rsidR="00D11316" w:rsidRDefault="00D11316"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Default="00D1131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1316" w:rsidRDefault="00D11316">
    <w:pPr>
      <w:pStyle w:val="Zaglavlje"/>
    </w:pPr>
  </w:p>
  <w:p w:rsidR="00D11316" w:rsidRDefault="00D113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1"/>
  </w:num>
  <w:num w:numId="2">
    <w:abstractNumId w:val="0"/>
  </w:num>
  <w:num w:numId="3">
    <w:abstractNumId w:val="1"/>
  </w:num>
  <w:num w:numId="4">
    <w:abstractNumId w:val="1"/>
  </w:num>
  <w:num w:numId="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7289"/>
    <w:rsid w:val="000172F9"/>
    <w:rsid w:val="000177BF"/>
    <w:rsid w:val="000231EF"/>
    <w:rsid w:val="00024B86"/>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514F6"/>
    <w:rsid w:val="001518DF"/>
    <w:rsid w:val="00151F89"/>
    <w:rsid w:val="001542A6"/>
    <w:rsid w:val="001547C4"/>
    <w:rsid w:val="001577BD"/>
    <w:rsid w:val="001610F9"/>
    <w:rsid w:val="0016394A"/>
    <w:rsid w:val="00166927"/>
    <w:rsid w:val="00171332"/>
    <w:rsid w:val="0017154C"/>
    <w:rsid w:val="001738CC"/>
    <w:rsid w:val="00173FCE"/>
    <w:rsid w:val="0017449F"/>
    <w:rsid w:val="00174810"/>
    <w:rsid w:val="00175577"/>
    <w:rsid w:val="00177A97"/>
    <w:rsid w:val="00177BA7"/>
    <w:rsid w:val="00182C09"/>
    <w:rsid w:val="00183A18"/>
    <w:rsid w:val="00183BA1"/>
    <w:rsid w:val="00187C34"/>
    <w:rsid w:val="00194F13"/>
    <w:rsid w:val="00196C4E"/>
    <w:rsid w:val="001A0CF3"/>
    <w:rsid w:val="001A3396"/>
    <w:rsid w:val="001A50F3"/>
    <w:rsid w:val="001A5C28"/>
    <w:rsid w:val="001A693C"/>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4123C"/>
    <w:rsid w:val="0034308F"/>
    <w:rsid w:val="0034701A"/>
    <w:rsid w:val="00347180"/>
    <w:rsid w:val="00350220"/>
    <w:rsid w:val="00352DC6"/>
    <w:rsid w:val="00354486"/>
    <w:rsid w:val="003550E7"/>
    <w:rsid w:val="0036010C"/>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B0AF6"/>
    <w:rsid w:val="003B1476"/>
    <w:rsid w:val="003B3A93"/>
    <w:rsid w:val="003B5C95"/>
    <w:rsid w:val="003B6EE5"/>
    <w:rsid w:val="003C0024"/>
    <w:rsid w:val="003D09D1"/>
    <w:rsid w:val="003D0BED"/>
    <w:rsid w:val="003D144E"/>
    <w:rsid w:val="003D3568"/>
    <w:rsid w:val="003D36C9"/>
    <w:rsid w:val="003D7DC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634"/>
    <w:rsid w:val="00426FB6"/>
    <w:rsid w:val="0043291C"/>
    <w:rsid w:val="00432E70"/>
    <w:rsid w:val="004338AC"/>
    <w:rsid w:val="004451D1"/>
    <w:rsid w:val="00451867"/>
    <w:rsid w:val="00455A32"/>
    <w:rsid w:val="004575B2"/>
    <w:rsid w:val="004612F6"/>
    <w:rsid w:val="004635E0"/>
    <w:rsid w:val="00466220"/>
    <w:rsid w:val="00466491"/>
    <w:rsid w:val="004737A5"/>
    <w:rsid w:val="00476348"/>
    <w:rsid w:val="00480EE3"/>
    <w:rsid w:val="00481F77"/>
    <w:rsid w:val="004829AC"/>
    <w:rsid w:val="004907FE"/>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501EAA"/>
    <w:rsid w:val="005029D8"/>
    <w:rsid w:val="00502CE4"/>
    <w:rsid w:val="005043EE"/>
    <w:rsid w:val="005054CF"/>
    <w:rsid w:val="00506073"/>
    <w:rsid w:val="005061FB"/>
    <w:rsid w:val="00507238"/>
    <w:rsid w:val="00507B1E"/>
    <w:rsid w:val="005112FC"/>
    <w:rsid w:val="00511B34"/>
    <w:rsid w:val="0051226E"/>
    <w:rsid w:val="00515446"/>
    <w:rsid w:val="005155CD"/>
    <w:rsid w:val="00515742"/>
    <w:rsid w:val="0051789A"/>
    <w:rsid w:val="00517ED4"/>
    <w:rsid w:val="0052262A"/>
    <w:rsid w:val="00523BBA"/>
    <w:rsid w:val="00526BEA"/>
    <w:rsid w:val="005373A8"/>
    <w:rsid w:val="00543B59"/>
    <w:rsid w:val="00543EB8"/>
    <w:rsid w:val="00546B0C"/>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C3071"/>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5051C"/>
    <w:rsid w:val="00857E6B"/>
    <w:rsid w:val="00861160"/>
    <w:rsid w:val="008625E1"/>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561F"/>
    <w:rsid w:val="00966AF5"/>
    <w:rsid w:val="009741B6"/>
    <w:rsid w:val="00977416"/>
    <w:rsid w:val="0098347D"/>
    <w:rsid w:val="00985A9D"/>
    <w:rsid w:val="009862F0"/>
    <w:rsid w:val="00991309"/>
    <w:rsid w:val="0099402B"/>
    <w:rsid w:val="0099431A"/>
    <w:rsid w:val="00997095"/>
    <w:rsid w:val="009A0110"/>
    <w:rsid w:val="009A4C88"/>
    <w:rsid w:val="009B069F"/>
    <w:rsid w:val="009B0BBD"/>
    <w:rsid w:val="009B2958"/>
    <w:rsid w:val="009B53B9"/>
    <w:rsid w:val="009C1245"/>
    <w:rsid w:val="009C1704"/>
    <w:rsid w:val="009C2977"/>
    <w:rsid w:val="009C3F4A"/>
    <w:rsid w:val="009C46ED"/>
    <w:rsid w:val="009C5705"/>
    <w:rsid w:val="009C58B1"/>
    <w:rsid w:val="009C5AC6"/>
    <w:rsid w:val="009C6475"/>
    <w:rsid w:val="009C7570"/>
    <w:rsid w:val="009D28E3"/>
    <w:rsid w:val="009D2BEB"/>
    <w:rsid w:val="009D3307"/>
    <w:rsid w:val="009D5A07"/>
    <w:rsid w:val="009E18AD"/>
    <w:rsid w:val="009E37C2"/>
    <w:rsid w:val="009E5982"/>
    <w:rsid w:val="009E6932"/>
    <w:rsid w:val="009E796F"/>
    <w:rsid w:val="009F086B"/>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71D5"/>
    <w:rsid w:val="00B5737A"/>
    <w:rsid w:val="00B60F30"/>
    <w:rsid w:val="00B632EE"/>
    <w:rsid w:val="00B642FC"/>
    <w:rsid w:val="00B651E5"/>
    <w:rsid w:val="00B67E66"/>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BE6"/>
    <w:rsid w:val="00BC6F0B"/>
    <w:rsid w:val="00BD1DAC"/>
    <w:rsid w:val="00BD445C"/>
    <w:rsid w:val="00BD57C0"/>
    <w:rsid w:val="00BD5EEA"/>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546A"/>
    <w:rsid w:val="00C559BD"/>
    <w:rsid w:val="00C6073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951"/>
    <w:rsid w:val="00D42D89"/>
    <w:rsid w:val="00D45398"/>
    <w:rsid w:val="00D4681C"/>
    <w:rsid w:val="00D46F7C"/>
    <w:rsid w:val="00D5072E"/>
    <w:rsid w:val="00D5254C"/>
    <w:rsid w:val="00D55C18"/>
    <w:rsid w:val="00D6041F"/>
    <w:rsid w:val="00D63725"/>
    <w:rsid w:val="00D64F80"/>
    <w:rsid w:val="00D67190"/>
    <w:rsid w:val="00D703FA"/>
    <w:rsid w:val="00D70CF0"/>
    <w:rsid w:val="00D76DED"/>
    <w:rsid w:val="00D7792A"/>
    <w:rsid w:val="00D8012A"/>
    <w:rsid w:val="00D809E0"/>
    <w:rsid w:val="00D82A6B"/>
    <w:rsid w:val="00D84F53"/>
    <w:rsid w:val="00D868D5"/>
    <w:rsid w:val="00D902FC"/>
    <w:rsid w:val="00D91455"/>
    <w:rsid w:val="00D96481"/>
    <w:rsid w:val="00DA0C81"/>
    <w:rsid w:val="00DA1C8D"/>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B6"/>
    <w:rsid w:val="00DF23E2"/>
    <w:rsid w:val="00E006AD"/>
    <w:rsid w:val="00E016D0"/>
    <w:rsid w:val="00E04894"/>
    <w:rsid w:val="00E05D97"/>
    <w:rsid w:val="00E060F4"/>
    <w:rsid w:val="00E104A6"/>
    <w:rsid w:val="00E107E8"/>
    <w:rsid w:val="00E116BF"/>
    <w:rsid w:val="00E12C07"/>
    <w:rsid w:val="00E12D90"/>
    <w:rsid w:val="00E1385C"/>
    <w:rsid w:val="00E14CB7"/>
    <w:rsid w:val="00E1533E"/>
    <w:rsid w:val="00E176B6"/>
    <w:rsid w:val="00E17CC4"/>
    <w:rsid w:val="00E17D64"/>
    <w:rsid w:val="00E23230"/>
    <w:rsid w:val="00E2465F"/>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3275"/>
    <w:rsid w:val="00EA4FD6"/>
    <w:rsid w:val="00EA641F"/>
    <w:rsid w:val="00EB0396"/>
    <w:rsid w:val="00EB1354"/>
    <w:rsid w:val="00EB328B"/>
    <w:rsid w:val="00EB5A35"/>
    <w:rsid w:val="00EB5EC2"/>
    <w:rsid w:val="00EC46E5"/>
    <w:rsid w:val="00EC62AD"/>
    <w:rsid w:val="00EC7310"/>
    <w:rsid w:val="00ED13B2"/>
    <w:rsid w:val="00ED2E75"/>
    <w:rsid w:val="00ED3B11"/>
    <w:rsid w:val="00ED43DC"/>
    <w:rsid w:val="00ED4BA2"/>
    <w:rsid w:val="00ED56B2"/>
    <w:rsid w:val="00ED5BAB"/>
    <w:rsid w:val="00EE0A4F"/>
    <w:rsid w:val="00EE5E87"/>
    <w:rsid w:val="00EE7DEF"/>
    <w:rsid w:val="00EF07AF"/>
    <w:rsid w:val="00EF19D9"/>
    <w:rsid w:val="00EF3368"/>
    <w:rsid w:val="00F0242E"/>
    <w:rsid w:val="00F048A7"/>
    <w:rsid w:val="00F1357E"/>
    <w:rsid w:val="00F14BD6"/>
    <w:rsid w:val="00F2254D"/>
    <w:rsid w:val="00F26A32"/>
    <w:rsid w:val="00F335EE"/>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32C5"/>
    <w:rsid w:val="00FA2076"/>
    <w:rsid w:val="00FA6EA4"/>
    <w:rsid w:val="00FA7317"/>
    <w:rsid w:val="00FB0919"/>
    <w:rsid w:val="00FB1208"/>
    <w:rsid w:val="00FB1EFB"/>
    <w:rsid w:val="00FB2E56"/>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5F54"/>
    <w:rsid w:val="00FE129B"/>
    <w:rsid w:val="00FE38A4"/>
    <w:rsid w:val="00FE3BFF"/>
    <w:rsid w:val="00FE3D8B"/>
    <w:rsid w:val="00FE552F"/>
    <w:rsid w:val="00FE6B61"/>
    <w:rsid w:val="00FF21E2"/>
    <w:rsid w:val="00FF298C"/>
    <w:rsid w:val="00FF2D17"/>
    <w:rsid w:val="00FF2EE2"/>
    <w:rsid w:val="00FF37CB"/>
    <w:rsid w:val="00FF5B4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83DEA7"/>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07/978-3-030-00934-2_24" TargetMode="External"/><Relationship Id="rId26" Type="http://schemas.openxmlformats.org/officeDocument/2006/relationships/hyperlink" Target="https://openreview.net/pdf?id=BJJsrmfCZ" TargetMode="External"/><Relationship Id="rId3" Type="http://schemas.openxmlformats.org/officeDocument/2006/relationships/styles" Target="styles.xml"/><Relationship Id="rId21" Type="http://schemas.openxmlformats.org/officeDocument/2006/relationships/hyperlink" Target="http://www.enciklopedija.hr/Natuknica.aspx?ID=36573"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93/gigascience/giy065" TargetMode="External"/><Relationship Id="rId25" Type="http://schemas.openxmlformats.org/officeDocument/2006/relationships/hyperlink" Target="http://arxiv.org/abs/1404.5997"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02/mp.13264" TargetMode="External"/><Relationship Id="rId20" Type="http://schemas.openxmlformats.org/officeDocument/2006/relationships/hyperlink" Target="http://www.enciklopedija.hr/Natuknica.aspx?ID=25754" TargetMode="External"/><Relationship Id="rId29" Type="http://schemas.openxmlformats.org/officeDocument/2006/relationships/hyperlink" Target="https://d2l.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09/rbme.2009.2034865"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016/j.media.2017.07.005" TargetMode="External"/><Relationship Id="rId23" Type="http://schemas.openxmlformats.org/officeDocument/2006/relationships/hyperlink" Target="http://www.hdfgroup.org/HDF5/" TargetMode="External"/><Relationship Id="rId28" Type="http://schemas.openxmlformats.org/officeDocument/2006/relationships/hyperlink" Target="https://doi.org/10.1109/TMI.2016.2535302" TargetMode="External"/><Relationship Id="rId10" Type="http://schemas.openxmlformats.org/officeDocument/2006/relationships/image" Target="media/image1.png"/><Relationship Id="rId19" Type="http://schemas.openxmlformats.org/officeDocument/2006/relationships/hyperlink" Target="https://doi.org/10.1001/jama.2017.14585"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csbj.2018.01.001" TargetMode="External"/><Relationship Id="rId22" Type="http://schemas.openxmlformats.org/officeDocument/2006/relationships/hyperlink" Target="https://doi.org/10.1109/CVPR.2016.90" TargetMode="External"/><Relationship Id="rId27" Type="http://schemas.openxmlformats.org/officeDocument/2006/relationships/hyperlink" Target="http://www.cs.huji.ac.il/~shais/UnderstandingMachineLearning/understanding-machine-learning-theory-algorithms.pdf" TargetMode="External"/><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8BCBDB54-8845-4B03-8C6A-1EF21A1DA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4549</TotalTime>
  <Pages>25</Pages>
  <Words>4282</Words>
  <Characters>24413</Characters>
  <Application>Microsoft Office Word</Application>
  <DocSecurity>0</DocSecurity>
  <Lines>203</Lines>
  <Paragraphs>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28638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285</cp:revision>
  <cp:lastPrinted>2018-05-16T17:48:00Z</cp:lastPrinted>
  <dcterms:created xsi:type="dcterms:W3CDTF">2016-04-17T14:46:00Z</dcterms:created>
  <dcterms:modified xsi:type="dcterms:W3CDTF">2019-05-24T08:14:00Z</dcterms:modified>
</cp:coreProperties>
</file>