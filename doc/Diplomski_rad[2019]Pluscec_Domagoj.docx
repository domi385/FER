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9072F0">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9072F0">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9072F0">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9072F0">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9072F0">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9072F0"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bookmarkStart w:id="37" w:name="_GoBack"/>
            <w:bookmarkEnd w:id="37"/>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893845" w:rsidTr="007D4C96">
        <w:tc>
          <w:tcPr>
            <w:tcW w:w="2122" w:type="dxa"/>
          </w:tcPr>
          <w:p w:rsidR="00893845" w:rsidRDefault="00893845" w:rsidP="00893845">
            <w:r>
              <w:t>Vertikalno zrcaljenje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kontrasta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72F0" w:rsidRDefault="009072F0" w:rsidP="00750888">
      <w:r>
        <w:separator/>
      </w:r>
    </w:p>
    <w:p w:rsidR="009072F0" w:rsidRDefault="009072F0" w:rsidP="00750888"/>
    <w:p w:rsidR="009072F0" w:rsidRDefault="009072F0" w:rsidP="00750888"/>
    <w:p w:rsidR="009072F0" w:rsidRDefault="009072F0"/>
  </w:endnote>
  <w:endnote w:type="continuationSeparator" w:id="0">
    <w:p w:rsidR="009072F0" w:rsidRDefault="009072F0" w:rsidP="00750888">
      <w:r>
        <w:continuationSeparator/>
      </w:r>
    </w:p>
    <w:p w:rsidR="009072F0" w:rsidRDefault="009072F0" w:rsidP="00750888"/>
    <w:p w:rsidR="009072F0" w:rsidRDefault="009072F0" w:rsidP="00750888"/>
    <w:p w:rsidR="009072F0" w:rsidRDefault="00907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72F0" w:rsidRDefault="009072F0" w:rsidP="00750888">
      <w:r>
        <w:separator/>
      </w:r>
    </w:p>
    <w:p w:rsidR="009072F0" w:rsidRDefault="009072F0" w:rsidP="00750888"/>
    <w:p w:rsidR="009072F0" w:rsidRDefault="009072F0" w:rsidP="00750888"/>
    <w:p w:rsidR="009072F0" w:rsidRDefault="009072F0"/>
  </w:footnote>
  <w:footnote w:type="continuationSeparator" w:id="0">
    <w:p w:rsidR="009072F0" w:rsidRDefault="009072F0" w:rsidP="00750888">
      <w:r>
        <w:continuationSeparator/>
      </w:r>
    </w:p>
    <w:p w:rsidR="009072F0" w:rsidRDefault="009072F0" w:rsidP="00750888"/>
    <w:p w:rsidR="009072F0" w:rsidRDefault="009072F0" w:rsidP="00750888"/>
    <w:p w:rsidR="009072F0" w:rsidRDefault="009072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9BFB0C"/>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8815317A-A598-414E-950E-2E6429F28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6646</TotalTime>
  <Pages>43</Pages>
  <Words>8457</Words>
  <Characters>48205</Characters>
  <Application>Microsoft Office Word</Application>
  <DocSecurity>0</DocSecurity>
  <Lines>401</Lines>
  <Paragraphs>113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56549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584</cp:revision>
  <cp:lastPrinted>2018-05-16T17:48:00Z</cp:lastPrinted>
  <dcterms:created xsi:type="dcterms:W3CDTF">2016-04-17T14:46:00Z</dcterms:created>
  <dcterms:modified xsi:type="dcterms:W3CDTF">2019-06-10T06:59:00Z</dcterms:modified>
</cp:coreProperties>
</file>