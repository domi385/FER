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D44F93">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D44F93">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D44F93">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D44F93">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D44F93">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D44F93"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 xml:space="preserve">Delving Deep into Rectifiers: Surpassing Human-Level Performance on ImageNet </w:t>
      </w:r>
      <w:proofErr w:type="gramStart"/>
      <w:r w:rsidR="00940D8F" w:rsidRPr="00DC3055">
        <w:rPr>
          <w:i/>
          <w:lang w:val="en-US"/>
        </w:rPr>
        <w:t>Classification</w:t>
      </w:r>
      <w:r w:rsidR="00940D8F">
        <w:t>“ [</w:t>
      </w:r>
      <w:proofErr w:type="gramEnd"/>
      <w:r w:rsidR="00940D8F">
        <w:t xml:space="preserve">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bookmarkStart w:id="36" w:name="_GoBack" w:colFirst="0" w:colLast="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bookmarkEnd w:id="36"/>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7" w:name="_Toc10711541"/>
      <w:r>
        <w:lastRenderedPageBreak/>
        <w:t>Rezultati i</w:t>
      </w:r>
      <w:r w:rsidRPr="0093420B">
        <w:t>spitivanj</w:t>
      </w:r>
      <w:r>
        <w:t>a</w:t>
      </w:r>
      <w:r w:rsidRPr="0093420B">
        <w:t xml:space="preserve"> utjecaja tehnika proširivanja skupa podataka</w:t>
      </w:r>
      <w:bookmarkEnd w:id="37"/>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E60AF2" w:rsidTr="007D4C96">
        <w:tc>
          <w:tcPr>
            <w:tcW w:w="2122" w:type="dxa"/>
          </w:tcPr>
          <w:p w:rsidR="00E60AF2" w:rsidRDefault="00AC546C" w:rsidP="00E60AF2">
            <w:r>
              <w:t>Rotacija slike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Vertikalno zrcaljenje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Horizontalno zrcaljenje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nijanse boje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zasićenja boje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svjetline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kontrasta</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Kombinacija transformacija</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bl>
    <w:p w:rsidR="00750888" w:rsidRDefault="00750888" w:rsidP="00A56AEA">
      <w:pPr>
        <w:pStyle w:val="Naslov1"/>
      </w:pPr>
      <w:bookmarkStart w:id="38" w:name="_Toc113812271"/>
      <w:bookmarkStart w:id="39" w:name="_Toc10711542"/>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582C7B" w:rsidRDefault="00582C7B" w:rsidP="00117DE2">
      <w:pPr>
        <w:spacing w:line="360" w:lineRule="auto"/>
        <w:jc w:val="both"/>
        <w:rPr>
          <w:color w:val="FF0000"/>
        </w:rPr>
      </w:pPr>
      <w:r>
        <w:rPr>
          <w:color w:val="FF0000"/>
        </w:rPr>
        <w:t xml:space="preserve">U budućem radu </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proofErr w:type="spellStart"/>
      <w:r w:rsidR="00C61A9D" w:rsidRPr="003A0DE0">
        <w:rPr>
          <w:rFonts w:ascii="Arial" w:hAnsi="Arial" w:cs="Arial"/>
          <w:lang w:val="en-US"/>
        </w:rPr>
        <w:t>i</w:t>
      </w:r>
      <w:proofErr w:type="spellEnd"/>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proofErr w:type="gramStart"/>
      <w:r w:rsidRPr="003A0DE0">
        <w:rPr>
          <w:rFonts w:ascii="Arial" w:hAnsi="Arial" w:cs="Arial"/>
          <w:lang w:val="en-US"/>
        </w:rPr>
        <w:t>With</w:t>
      </w:r>
      <w:proofErr w:type="gramEnd"/>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4F93" w:rsidRDefault="00D44F93" w:rsidP="00750888">
      <w:r>
        <w:separator/>
      </w:r>
    </w:p>
    <w:p w:rsidR="00D44F93" w:rsidRDefault="00D44F93" w:rsidP="00750888"/>
    <w:p w:rsidR="00D44F93" w:rsidRDefault="00D44F93" w:rsidP="00750888"/>
    <w:p w:rsidR="00D44F93" w:rsidRDefault="00D44F93"/>
  </w:endnote>
  <w:endnote w:type="continuationSeparator" w:id="0">
    <w:p w:rsidR="00D44F93" w:rsidRDefault="00D44F93" w:rsidP="00750888">
      <w:r>
        <w:continuationSeparator/>
      </w:r>
    </w:p>
    <w:p w:rsidR="00D44F93" w:rsidRDefault="00D44F93" w:rsidP="00750888"/>
    <w:p w:rsidR="00D44F93" w:rsidRDefault="00D44F93" w:rsidP="00750888"/>
    <w:p w:rsidR="00D44F93" w:rsidRDefault="00D44F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C2068C" w:rsidRDefault="00C260A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C260A2" w:rsidRDefault="00C260A2" w:rsidP="00750888"/>
  <w:p w:rsidR="00C260A2" w:rsidRDefault="00C260A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C260A2" w:rsidRDefault="00C260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4F93" w:rsidRDefault="00D44F93" w:rsidP="00750888">
      <w:r>
        <w:separator/>
      </w:r>
    </w:p>
    <w:p w:rsidR="00D44F93" w:rsidRDefault="00D44F93" w:rsidP="00750888"/>
    <w:p w:rsidR="00D44F93" w:rsidRDefault="00D44F93" w:rsidP="00750888"/>
    <w:p w:rsidR="00D44F93" w:rsidRDefault="00D44F93"/>
  </w:footnote>
  <w:footnote w:type="continuationSeparator" w:id="0">
    <w:p w:rsidR="00D44F93" w:rsidRDefault="00D44F93" w:rsidP="00750888">
      <w:r>
        <w:continuationSeparator/>
      </w:r>
    </w:p>
    <w:p w:rsidR="00D44F93" w:rsidRDefault="00D44F93" w:rsidP="00750888"/>
    <w:p w:rsidR="00D44F93" w:rsidRDefault="00D44F93" w:rsidP="00750888"/>
    <w:p w:rsidR="00D44F93" w:rsidRDefault="00D44F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350ADB" w:rsidRDefault="00C260A2" w:rsidP="00750888">
    <w:r w:rsidRPr="00350ADB">
      <w:t xml:space="preserve">Kvaliteta usluge u </w:t>
    </w:r>
    <w:proofErr w:type="spellStart"/>
    <w:r w:rsidRPr="00350ADB">
      <w:t>OpenBSD</w:t>
    </w:r>
    <w:proofErr w:type="spellEnd"/>
    <w:r w:rsidRPr="00350ADB">
      <w:t>-u</w:t>
    </w:r>
  </w:p>
  <w:p w:rsidR="00C260A2" w:rsidRDefault="00C260A2" w:rsidP="00750888"/>
  <w:p w:rsidR="00C260A2" w:rsidRDefault="00C260A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pPr>
      <w:pStyle w:val="Zaglavlje"/>
    </w:pPr>
  </w:p>
  <w:p w:rsidR="00C260A2" w:rsidRDefault="00C260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173EE3"/>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ABE87695-927B-43ED-8A69-AF94A6BC5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6630</TotalTime>
  <Pages>1</Pages>
  <Words>8443</Words>
  <Characters>48127</Characters>
  <Application>Microsoft Office Word</Application>
  <DocSecurity>0</DocSecurity>
  <Lines>401</Lines>
  <Paragraphs>112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56458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578</cp:revision>
  <cp:lastPrinted>2018-05-16T17:48:00Z</cp:lastPrinted>
  <dcterms:created xsi:type="dcterms:W3CDTF">2016-04-17T14:46:00Z</dcterms:created>
  <dcterms:modified xsi:type="dcterms:W3CDTF">2019-06-09T07:51:00Z</dcterms:modified>
</cp:coreProperties>
</file>