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A84C65">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A84C65">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A84C65">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A84C65">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A84C65">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A84C65"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 xml:space="preserve">Delving Deep into Rectifiers: Surpassing Human-Level Performance on ImageNet </w:t>
      </w:r>
      <w:proofErr w:type="gramStart"/>
      <w:r w:rsidR="00940D8F" w:rsidRPr="00DC3055">
        <w:rPr>
          <w:i/>
          <w:lang w:val="en-US"/>
        </w:rPr>
        <w:t>Classification</w:t>
      </w:r>
      <w:r w:rsidR="00940D8F">
        <w:t>“ [</w:t>
      </w:r>
      <w:proofErr w:type="gramEnd"/>
      <w:r w:rsidR="00940D8F">
        <w:t xml:space="preserve">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6" w:name="_Toc10711541"/>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bookmarkStart w:id="37" w:name="_GoBack"/>
            <w:bookmarkEnd w:id="37"/>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0711542"/>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582C7B" w:rsidRDefault="00582C7B" w:rsidP="00117DE2">
      <w:pPr>
        <w:spacing w:line="360" w:lineRule="auto"/>
        <w:jc w:val="both"/>
        <w:rPr>
          <w:color w:val="FF0000"/>
        </w:rPr>
      </w:pPr>
      <w:r>
        <w:rPr>
          <w:color w:val="FF0000"/>
        </w:rPr>
        <w:t xml:space="preserve">U budućem radu </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proofErr w:type="gramStart"/>
      <w:r w:rsidRPr="003A0DE0">
        <w:rPr>
          <w:rFonts w:ascii="Arial" w:hAnsi="Arial" w:cs="Arial"/>
          <w:lang w:val="en-US"/>
        </w:rPr>
        <w:t>With</w:t>
      </w:r>
      <w:proofErr w:type="gramEnd"/>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4C65" w:rsidRDefault="00A84C65" w:rsidP="00750888">
      <w:r>
        <w:separator/>
      </w:r>
    </w:p>
    <w:p w:rsidR="00A84C65" w:rsidRDefault="00A84C65" w:rsidP="00750888"/>
    <w:p w:rsidR="00A84C65" w:rsidRDefault="00A84C65" w:rsidP="00750888"/>
    <w:p w:rsidR="00A84C65" w:rsidRDefault="00A84C65"/>
  </w:endnote>
  <w:endnote w:type="continuationSeparator" w:id="0">
    <w:p w:rsidR="00A84C65" w:rsidRDefault="00A84C65" w:rsidP="00750888">
      <w:r>
        <w:continuationSeparator/>
      </w:r>
    </w:p>
    <w:p w:rsidR="00A84C65" w:rsidRDefault="00A84C65" w:rsidP="00750888"/>
    <w:p w:rsidR="00A84C65" w:rsidRDefault="00A84C65" w:rsidP="00750888"/>
    <w:p w:rsidR="00A84C65" w:rsidRDefault="00A84C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C2068C" w:rsidRDefault="00C260A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C260A2" w:rsidRDefault="00C260A2" w:rsidP="00750888"/>
  <w:p w:rsidR="00C260A2" w:rsidRDefault="00C260A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C260A2" w:rsidRDefault="00C260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4C65" w:rsidRDefault="00A84C65" w:rsidP="00750888">
      <w:r>
        <w:separator/>
      </w:r>
    </w:p>
    <w:p w:rsidR="00A84C65" w:rsidRDefault="00A84C65" w:rsidP="00750888"/>
    <w:p w:rsidR="00A84C65" w:rsidRDefault="00A84C65" w:rsidP="00750888"/>
    <w:p w:rsidR="00A84C65" w:rsidRDefault="00A84C65"/>
  </w:footnote>
  <w:footnote w:type="continuationSeparator" w:id="0">
    <w:p w:rsidR="00A84C65" w:rsidRDefault="00A84C65" w:rsidP="00750888">
      <w:r>
        <w:continuationSeparator/>
      </w:r>
    </w:p>
    <w:p w:rsidR="00A84C65" w:rsidRDefault="00A84C65" w:rsidP="00750888"/>
    <w:p w:rsidR="00A84C65" w:rsidRDefault="00A84C65" w:rsidP="00750888"/>
    <w:p w:rsidR="00A84C65" w:rsidRDefault="00A84C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350ADB" w:rsidRDefault="00C260A2" w:rsidP="00750888">
    <w:r w:rsidRPr="00350ADB">
      <w:t xml:space="preserve">Kvaliteta usluge u </w:t>
    </w:r>
    <w:proofErr w:type="spellStart"/>
    <w:r w:rsidRPr="00350ADB">
      <w:t>OpenBSD</w:t>
    </w:r>
    <w:proofErr w:type="spellEnd"/>
    <w:r w:rsidRPr="00350ADB">
      <w:t>-u</w:t>
    </w:r>
  </w:p>
  <w:p w:rsidR="00C260A2" w:rsidRDefault="00C260A2" w:rsidP="00750888"/>
  <w:p w:rsidR="00C260A2" w:rsidRDefault="00C260A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pPr>
      <w:pStyle w:val="Zaglavlje"/>
    </w:pPr>
  </w:p>
  <w:p w:rsidR="00C260A2" w:rsidRDefault="00C260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6078C0"/>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F65B04AD-61D0-4E22-B4AC-8860A3B3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6686</TotalTime>
  <Pages>43</Pages>
  <Words>8468</Words>
  <Characters>48273</Characters>
  <Application>Microsoft Office Word</Application>
  <DocSecurity>0</DocSecurity>
  <Lines>402</Lines>
  <Paragraphs>113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56628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593</cp:revision>
  <cp:lastPrinted>2018-05-16T17:48:00Z</cp:lastPrinted>
  <dcterms:created xsi:type="dcterms:W3CDTF">2016-04-17T14:46:00Z</dcterms:created>
  <dcterms:modified xsi:type="dcterms:W3CDTF">2019-06-11T07:04:00Z</dcterms:modified>
</cp:coreProperties>
</file>