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5A45B6">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5A45B6">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5A45B6">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5A45B6">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5A45B6">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5A45B6">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22925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22925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22925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22925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22926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229261"/>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229262"/>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6" w:name="_Toc11229263"/>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bookmarkStart w:id="37" w:name="_GoBack"/>
            <w:bookmarkEnd w:id="37"/>
          </w:p>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22926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22926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229266"/>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229267"/>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5B6" w:rsidRDefault="005A45B6" w:rsidP="00750888">
      <w:r>
        <w:separator/>
      </w:r>
    </w:p>
    <w:p w:rsidR="005A45B6" w:rsidRDefault="005A45B6" w:rsidP="00750888"/>
    <w:p w:rsidR="005A45B6" w:rsidRDefault="005A45B6" w:rsidP="00750888"/>
    <w:p w:rsidR="005A45B6" w:rsidRDefault="005A45B6"/>
  </w:endnote>
  <w:endnote w:type="continuationSeparator" w:id="0">
    <w:p w:rsidR="005A45B6" w:rsidRDefault="005A45B6" w:rsidP="00750888">
      <w:r>
        <w:continuationSeparator/>
      </w:r>
    </w:p>
    <w:p w:rsidR="005A45B6" w:rsidRDefault="005A45B6" w:rsidP="00750888"/>
    <w:p w:rsidR="005A45B6" w:rsidRDefault="005A45B6" w:rsidP="00750888"/>
    <w:p w:rsidR="005A45B6" w:rsidRDefault="005A45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C2068C" w:rsidRDefault="00A5503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503A" w:rsidRDefault="00A5503A" w:rsidP="00750888"/>
  <w:p w:rsidR="00A5503A" w:rsidRDefault="00A5503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5503A" w:rsidRDefault="00A550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5B6" w:rsidRDefault="005A45B6" w:rsidP="00750888">
      <w:r>
        <w:separator/>
      </w:r>
    </w:p>
    <w:p w:rsidR="005A45B6" w:rsidRDefault="005A45B6" w:rsidP="00750888"/>
    <w:p w:rsidR="005A45B6" w:rsidRDefault="005A45B6" w:rsidP="00750888"/>
    <w:p w:rsidR="005A45B6" w:rsidRDefault="005A45B6"/>
  </w:footnote>
  <w:footnote w:type="continuationSeparator" w:id="0">
    <w:p w:rsidR="005A45B6" w:rsidRDefault="005A45B6" w:rsidP="00750888">
      <w:r>
        <w:continuationSeparator/>
      </w:r>
    </w:p>
    <w:p w:rsidR="005A45B6" w:rsidRDefault="005A45B6" w:rsidP="00750888"/>
    <w:p w:rsidR="005A45B6" w:rsidRDefault="005A45B6" w:rsidP="00750888"/>
    <w:p w:rsidR="005A45B6" w:rsidRDefault="005A45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350ADB" w:rsidRDefault="00A5503A" w:rsidP="00750888">
    <w:r w:rsidRPr="00350ADB">
      <w:t xml:space="preserve">Kvaliteta usluge u </w:t>
    </w:r>
    <w:proofErr w:type="spellStart"/>
    <w:r w:rsidRPr="00350ADB">
      <w:t>OpenBSD</w:t>
    </w:r>
    <w:proofErr w:type="spellEnd"/>
    <w:r w:rsidRPr="00350ADB">
      <w:t>-u</w:t>
    </w:r>
  </w:p>
  <w:p w:rsidR="00A5503A" w:rsidRDefault="00A5503A" w:rsidP="00750888"/>
  <w:p w:rsidR="00A5503A" w:rsidRDefault="00A5503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pPr>
      <w:pStyle w:val="Zaglavlje"/>
    </w:pPr>
  </w:p>
  <w:p w:rsidR="00A5503A" w:rsidRDefault="00A550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858C10"/>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0123110-2191-49AB-B53B-9480E7B88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6851</TotalTime>
  <Pages>44</Pages>
  <Words>9147</Words>
  <Characters>52141</Characters>
  <Application>Microsoft Office Word</Application>
  <DocSecurity>0</DocSecurity>
  <Lines>434</Lines>
  <Paragraphs>122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61166</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632</cp:revision>
  <cp:lastPrinted>2018-05-16T17:48:00Z</cp:lastPrinted>
  <dcterms:created xsi:type="dcterms:W3CDTF">2016-04-17T14:46:00Z</dcterms:created>
  <dcterms:modified xsi:type="dcterms:W3CDTF">2019-06-12T15:54:00Z</dcterms:modified>
</cp:coreProperties>
</file>